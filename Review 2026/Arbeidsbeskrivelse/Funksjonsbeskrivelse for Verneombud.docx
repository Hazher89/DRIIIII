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x-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650C" w14:textId="3F4546A0" w:rsidR="005C5BD4" w:rsidRDefault="005C5BD4" w:rsidP="00846844">
      <w:pPr>
        <w:pStyle w:val="Overskrift4"/>
        <w:rPr>
          <w:rFonts w:ascii="Calibri" w:hAnsi="Calibri" w:cs="Calibri"/>
        </w:rPr>
      </w:pPr>
      <w:r w:rsidRPr="00144863">
        <w:rPr>
          <w:rFonts w:ascii="Calibri" w:hAnsi="Calibri" w:cs="Calibri"/>
        </w:rPr>
        <w:t>Organisasjon</w:t>
      </w:r>
      <w:r w:rsidR="00585E6A">
        <w:rPr>
          <w:rFonts w:ascii="Calibri" w:hAnsi="Calibri" w:cs="Calibri"/>
        </w:rPr>
        <w:t xml:space="preserve"> MAVI Logistikk AS</w:t>
      </w:r>
    </w:p>
    <w:p w14:paraId="5FB33380" w14:textId="77777777" w:rsidR="00585E6A" w:rsidRPr="00585E6A" w:rsidRDefault="00585E6A" w:rsidP="00585E6A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83"/>
        <w:gridCol w:w="6163"/>
      </w:tblGrid>
      <w:tr w:rsidR="005C5BD4" w:rsidRPr="00144863" w14:paraId="166C6510" w14:textId="77777777" w:rsidTr="005710D8">
        <w:trPr>
          <w:cantSplit/>
        </w:trPr>
        <w:tc>
          <w:tcPr>
            <w:tcW w:w="1985" w:type="dxa"/>
          </w:tcPr>
          <w:p w14:paraId="166C650D" w14:textId="77777777" w:rsidR="005C5BD4" w:rsidRPr="00144863" w:rsidRDefault="005C5BD4" w:rsidP="005710D8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 xml:space="preserve">Overordnet        </w:t>
            </w:r>
          </w:p>
        </w:tc>
        <w:tc>
          <w:tcPr>
            <w:tcW w:w="283" w:type="dxa"/>
          </w:tcPr>
          <w:p w14:paraId="166C650E" w14:textId="77777777" w:rsidR="005C5BD4" w:rsidRPr="00144863" w:rsidRDefault="005C5BD4" w:rsidP="005710D8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166C650F" w14:textId="05A7E12E" w:rsidR="005C5BD4" w:rsidRPr="00144863" w:rsidRDefault="005C5BD4" w:rsidP="005710D8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Daglig leder</w:t>
            </w:r>
            <w:r w:rsidR="00AA6263">
              <w:rPr>
                <w:rFonts w:ascii="Calibri" w:hAnsi="Calibri" w:cs="Calibri"/>
              </w:rPr>
              <w:t>/</w:t>
            </w:r>
            <w:r w:rsidR="00C52A1C">
              <w:rPr>
                <w:rFonts w:ascii="Calibri" w:hAnsi="Calibri" w:cs="Calibri"/>
              </w:rPr>
              <w:t>D</w:t>
            </w:r>
            <w:r w:rsidR="00AA6263">
              <w:rPr>
                <w:rFonts w:ascii="Calibri" w:hAnsi="Calibri" w:cs="Calibri"/>
              </w:rPr>
              <w:t>riftsleder</w:t>
            </w:r>
          </w:p>
        </w:tc>
      </w:tr>
      <w:tr w:rsidR="00846844" w:rsidRPr="00144863" w14:paraId="166C6514" w14:textId="77777777" w:rsidTr="005710D8">
        <w:trPr>
          <w:cantSplit/>
        </w:trPr>
        <w:tc>
          <w:tcPr>
            <w:tcW w:w="1985" w:type="dxa"/>
          </w:tcPr>
          <w:p w14:paraId="166C6511" w14:textId="77777777" w:rsidR="00846844" w:rsidRPr="00144863" w:rsidRDefault="00846844" w:rsidP="005710D8">
            <w:pPr>
              <w:rPr>
                <w:rFonts w:ascii="Calibri" w:hAnsi="Calibri" w:cs="Calibri"/>
              </w:rPr>
            </w:pPr>
          </w:p>
        </w:tc>
        <w:tc>
          <w:tcPr>
            <w:tcW w:w="283" w:type="dxa"/>
          </w:tcPr>
          <w:p w14:paraId="166C6512" w14:textId="77777777" w:rsidR="00846844" w:rsidRPr="00144863" w:rsidRDefault="00846844" w:rsidP="005710D8">
            <w:pPr>
              <w:rPr>
                <w:rFonts w:ascii="Calibri" w:hAnsi="Calibri" w:cs="Calibri"/>
              </w:rPr>
            </w:pPr>
          </w:p>
        </w:tc>
        <w:tc>
          <w:tcPr>
            <w:tcW w:w="6163" w:type="dxa"/>
          </w:tcPr>
          <w:p w14:paraId="166C6513" w14:textId="77777777" w:rsidR="00846844" w:rsidRPr="00144863" w:rsidRDefault="00846844" w:rsidP="005710D8">
            <w:pPr>
              <w:rPr>
                <w:rFonts w:ascii="Calibri" w:hAnsi="Calibri" w:cs="Calibri"/>
              </w:rPr>
            </w:pPr>
          </w:p>
        </w:tc>
      </w:tr>
      <w:tr w:rsidR="00A20C4E" w:rsidRPr="00144863" w14:paraId="166C6518" w14:textId="77777777" w:rsidTr="005710D8">
        <w:trPr>
          <w:cantSplit/>
        </w:trPr>
        <w:tc>
          <w:tcPr>
            <w:tcW w:w="1985" w:type="dxa"/>
          </w:tcPr>
          <w:p w14:paraId="166C6515" w14:textId="77777777" w:rsidR="00A20C4E" w:rsidRPr="00144863" w:rsidRDefault="00A20C4E" w:rsidP="00A20C4E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 xml:space="preserve">Underordnet      </w:t>
            </w:r>
          </w:p>
        </w:tc>
        <w:tc>
          <w:tcPr>
            <w:tcW w:w="283" w:type="dxa"/>
          </w:tcPr>
          <w:p w14:paraId="166C6516" w14:textId="77777777" w:rsidR="00A20C4E" w:rsidRPr="00144863" w:rsidRDefault="00A20C4E" w:rsidP="00A20C4E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166C6517" w14:textId="726C0428" w:rsidR="00A20C4E" w:rsidRPr="00144863" w:rsidRDefault="00A20C4E" w:rsidP="00A20C4E">
            <w:pPr>
              <w:rPr>
                <w:rFonts w:ascii="Calibri" w:hAnsi="Calibri" w:cs="Calibri"/>
              </w:rPr>
            </w:pPr>
          </w:p>
        </w:tc>
      </w:tr>
      <w:tr w:rsidR="00A20C4E" w:rsidRPr="00144863" w14:paraId="166C651C" w14:textId="77777777" w:rsidTr="005710D8">
        <w:trPr>
          <w:cantSplit/>
        </w:trPr>
        <w:tc>
          <w:tcPr>
            <w:tcW w:w="1985" w:type="dxa"/>
          </w:tcPr>
          <w:p w14:paraId="166C6519" w14:textId="77777777" w:rsidR="00A20C4E" w:rsidRPr="00144863" w:rsidRDefault="00A20C4E" w:rsidP="00A20C4E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 xml:space="preserve">Stedfortreder     </w:t>
            </w:r>
          </w:p>
        </w:tc>
        <w:tc>
          <w:tcPr>
            <w:tcW w:w="283" w:type="dxa"/>
          </w:tcPr>
          <w:p w14:paraId="166C651A" w14:textId="77777777" w:rsidR="00A20C4E" w:rsidRPr="00144863" w:rsidRDefault="00A20C4E" w:rsidP="00A20C4E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166C651B" w14:textId="00690519" w:rsidR="00A20C4E" w:rsidRPr="00144863" w:rsidRDefault="00C52A1C" w:rsidP="00A20C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</w:t>
            </w:r>
            <w:r w:rsidR="006E368C">
              <w:rPr>
                <w:rFonts w:ascii="Calibri" w:hAnsi="Calibri" w:cs="Calibri"/>
              </w:rPr>
              <w:t>aglig leder</w:t>
            </w:r>
          </w:p>
        </w:tc>
      </w:tr>
    </w:tbl>
    <w:p w14:paraId="166C651D" w14:textId="77777777" w:rsidR="005C5BD4" w:rsidRPr="00144863" w:rsidRDefault="005C5BD4" w:rsidP="005710D8">
      <w:pPr>
        <w:rPr>
          <w:rFonts w:ascii="Calibri" w:hAnsi="Calibri" w:cs="Calibri"/>
        </w:rPr>
      </w:pPr>
    </w:p>
    <w:p w14:paraId="166C651E" w14:textId="77777777" w:rsidR="005C5BD4" w:rsidRPr="00144863" w:rsidRDefault="005C5BD4" w:rsidP="00846844">
      <w:pPr>
        <w:pStyle w:val="Overskrift4"/>
        <w:rPr>
          <w:rFonts w:ascii="Calibri" w:hAnsi="Calibri" w:cs="Calibri"/>
        </w:rPr>
      </w:pPr>
      <w:r w:rsidRPr="00144863">
        <w:rPr>
          <w:rFonts w:ascii="Calibri" w:hAnsi="Calibri" w:cs="Calibri"/>
        </w:rPr>
        <w:t>Myndighet</w:t>
      </w:r>
    </w:p>
    <w:p w14:paraId="166C651F" w14:textId="77777777" w:rsidR="005C5BD4" w:rsidRPr="00144863" w:rsidRDefault="005C5BD4" w:rsidP="005710D8">
      <w:pPr>
        <w:rPr>
          <w:rFonts w:ascii="Calibri" w:hAnsi="Calibri" w:cs="Calibri"/>
        </w:rPr>
      </w:pPr>
      <w:r w:rsidRPr="00144863">
        <w:rPr>
          <w:rFonts w:ascii="Calibri" w:hAnsi="Calibri" w:cs="Calibri"/>
          <w:b/>
        </w:rPr>
        <w:t xml:space="preserve">HMS  </w:t>
      </w:r>
      <w:r w:rsidRPr="00144863">
        <w:rPr>
          <w:rFonts w:ascii="Calibri" w:hAnsi="Calibri" w:cs="Calibri"/>
        </w:rPr>
        <w:t xml:space="preserve">= </w:t>
      </w:r>
      <w:r w:rsidRPr="00144863">
        <w:rPr>
          <w:rFonts w:ascii="Calibri" w:hAnsi="Calibri" w:cs="Calibri"/>
          <w:b/>
        </w:rPr>
        <w:t>H</w:t>
      </w:r>
      <w:r w:rsidRPr="00144863">
        <w:rPr>
          <w:rFonts w:ascii="Calibri" w:hAnsi="Calibri" w:cs="Calibri"/>
        </w:rPr>
        <w:t xml:space="preserve">else </w:t>
      </w:r>
      <w:proofErr w:type="spellStart"/>
      <w:r w:rsidRPr="00144863">
        <w:rPr>
          <w:rFonts w:ascii="Calibri" w:hAnsi="Calibri" w:cs="Calibri"/>
          <w:b/>
        </w:rPr>
        <w:t>M</w:t>
      </w:r>
      <w:r w:rsidRPr="00144863">
        <w:rPr>
          <w:rFonts w:ascii="Calibri" w:hAnsi="Calibri" w:cs="Calibri"/>
        </w:rPr>
        <w:t>Iljø</w:t>
      </w:r>
      <w:proofErr w:type="spellEnd"/>
      <w:r w:rsidRPr="00144863">
        <w:rPr>
          <w:rFonts w:ascii="Calibri" w:hAnsi="Calibri" w:cs="Calibri"/>
        </w:rPr>
        <w:t xml:space="preserve"> og </w:t>
      </w:r>
      <w:r w:rsidRPr="00144863">
        <w:rPr>
          <w:rFonts w:ascii="Calibri" w:hAnsi="Calibri" w:cs="Calibri"/>
          <w:b/>
        </w:rPr>
        <w:t>S</w:t>
      </w:r>
      <w:r w:rsidRPr="00144863">
        <w:rPr>
          <w:rFonts w:ascii="Calibri" w:hAnsi="Calibri" w:cs="Calibri"/>
        </w:rPr>
        <w:t xml:space="preserve">ikkerhet, derav også det ytre miljø </w:t>
      </w:r>
    </w:p>
    <w:p w14:paraId="166C6520" w14:textId="65EE0BAB" w:rsidR="005C5BD4" w:rsidRPr="00144863" w:rsidRDefault="0010417F" w:rsidP="005710D8">
      <w:pPr>
        <w:rPr>
          <w:rFonts w:ascii="Calibri" w:hAnsi="Calibri" w:cs="Calibri"/>
        </w:rPr>
      </w:pPr>
      <w:r>
        <w:rPr>
          <w:rFonts w:ascii="Calibri" w:hAnsi="Calibri" w:cs="Calibri"/>
        </w:rPr>
        <w:t>Verneombud</w:t>
      </w:r>
      <w:r w:rsidR="005C5BD4" w:rsidRPr="00144863">
        <w:rPr>
          <w:rFonts w:ascii="Calibri" w:hAnsi="Calibri" w:cs="Calibri"/>
        </w:rPr>
        <w:t xml:space="preserve"> rapporterer </w:t>
      </w:r>
      <w:r w:rsidR="008F3A42" w:rsidRPr="00144863">
        <w:rPr>
          <w:rFonts w:ascii="Calibri" w:hAnsi="Calibri" w:cs="Calibri"/>
        </w:rPr>
        <w:t xml:space="preserve">til </w:t>
      </w:r>
      <w:r w:rsidR="005710D8" w:rsidRPr="00144863">
        <w:rPr>
          <w:rFonts w:ascii="Calibri" w:hAnsi="Calibri" w:cs="Calibri"/>
        </w:rPr>
        <w:t>d</w:t>
      </w:r>
      <w:r w:rsidR="005C5BD4" w:rsidRPr="00144863">
        <w:rPr>
          <w:rFonts w:ascii="Calibri" w:hAnsi="Calibri" w:cs="Calibri"/>
        </w:rPr>
        <w:t>aglig leder i selskapet.</w:t>
      </w:r>
    </w:p>
    <w:p w14:paraId="166C6521" w14:textId="77777777" w:rsidR="005C5BD4" w:rsidRPr="00144863" w:rsidRDefault="005C5BD4" w:rsidP="005710D8">
      <w:pPr>
        <w:rPr>
          <w:rFonts w:ascii="Calibri" w:hAnsi="Calibri" w:cs="Calibri"/>
        </w:rPr>
      </w:pPr>
    </w:p>
    <w:p w14:paraId="166C6522" w14:textId="77777777" w:rsidR="005710D8" w:rsidRPr="00144863" w:rsidRDefault="005C5BD4" w:rsidP="00846844">
      <w:pPr>
        <w:pStyle w:val="Overskrift4"/>
        <w:rPr>
          <w:rFonts w:ascii="Calibri" w:hAnsi="Calibri" w:cs="Calibri"/>
        </w:rPr>
      </w:pPr>
      <w:r w:rsidRPr="00144863">
        <w:rPr>
          <w:rFonts w:ascii="Calibri" w:hAnsi="Calibri" w:cs="Calibri"/>
        </w:rPr>
        <w:t>Funksjonsområde</w:t>
      </w:r>
    </w:p>
    <w:p w14:paraId="166C6523" w14:textId="052D429F" w:rsidR="005C5BD4" w:rsidRDefault="00DA1EB2" w:rsidP="005710D8">
      <w:pPr>
        <w:rPr>
          <w:rFonts w:ascii="Calibri" w:hAnsi="Calibri" w:cs="Calibri"/>
        </w:rPr>
      </w:pPr>
      <w:r>
        <w:rPr>
          <w:rFonts w:ascii="Calibri" w:hAnsi="Calibri" w:cs="Calibri"/>
        </w:rPr>
        <w:t>Verneombudets</w:t>
      </w:r>
      <w:r w:rsidR="008F3A42" w:rsidRPr="00144863">
        <w:rPr>
          <w:rFonts w:ascii="Calibri" w:hAnsi="Calibri" w:cs="Calibri"/>
        </w:rPr>
        <w:t xml:space="preserve"> </w:t>
      </w:r>
      <w:r w:rsidR="00CF23A6" w:rsidRPr="00144863">
        <w:rPr>
          <w:rFonts w:ascii="Calibri" w:hAnsi="Calibri" w:cs="Calibri"/>
        </w:rPr>
        <w:t>funksjonsområde</w:t>
      </w:r>
      <w:r w:rsidR="005710D8" w:rsidRPr="00144863">
        <w:rPr>
          <w:rFonts w:ascii="Calibri" w:hAnsi="Calibri" w:cs="Calibri"/>
        </w:rPr>
        <w:t>r</w:t>
      </w:r>
      <w:r w:rsidR="00CF23A6" w:rsidRPr="00144863">
        <w:rPr>
          <w:rFonts w:ascii="Calibri" w:hAnsi="Calibri" w:cs="Calibri"/>
        </w:rPr>
        <w:t xml:space="preserve"> er</w:t>
      </w:r>
      <w:r w:rsidR="005C5BD4" w:rsidRPr="00144863">
        <w:rPr>
          <w:rFonts w:ascii="Calibri" w:hAnsi="Calibri" w:cs="Calibri"/>
        </w:rPr>
        <w:t>:</w:t>
      </w:r>
    </w:p>
    <w:p w14:paraId="34617014" w14:textId="77777777" w:rsidR="006E368C" w:rsidRPr="00144863" w:rsidRDefault="006E368C" w:rsidP="005710D8">
      <w:pPr>
        <w:rPr>
          <w:rFonts w:ascii="Calibri" w:hAnsi="Calibri" w:cs="Calibri"/>
        </w:rPr>
      </w:pPr>
    </w:p>
    <w:p w14:paraId="012CE352" w14:textId="77777777" w:rsidR="006E368C" w:rsidRPr="00741484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 w:cs="Arial"/>
        </w:rPr>
      </w:pPr>
      <w:r w:rsidRPr="00741484">
        <w:rPr>
          <w:rFonts w:eastAsia="Times New Roman" w:cs="Arial"/>
        </w:rPr>
        <w:t>Er ansvarlig for at systemet for helse, miljø og sikkerhet fungerer hensiktsmessig og er i henhold til aktuelle myndighetskrav og firmaets HMS politikk.</w:t>
      </w:r>
    </w:p>
    <w:p w14:paraId="3219613C" w14:textId="77777777" w:rsidR="006E368C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Funksjonen omfatter også ansvar for de prosedyrer og systemer som benyttes til HMS</w:t>
      </w:r>
    </w:p>
    <w:p w14:paraId="12B4073A" w14:textId="77777777" w:rsidR="006E368C" w:rsidRPr="005C3F5F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5C3F5F">
        <w:rPr>
          <w:rFonts w:eastAsia="Times New Roman"/>
        </w:rPr>
        <w:t>Koordinere HMS arbeidet i bedriften</w:t>
      </w:r>
    </w:p>
    <w:p w14:paraId="1F86058A" w14:textId="77777777" w:rsidR="006E368C" w:rsidRPr="005C3F5F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5C3F5F">
        <w:rPr>
          <w:rFonts w:eastAsia="Times New Roman"/>
        </w:rPr>
        <w:t>Følge opp vernerunderapporter og tiltak</w:t>
      </w:r>
    </w:p>
    <w:p w14:paraId="738F4992" w14:textId="77777777" w:rsidR="006E368C" w:rsidRPr="005C3F5F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5C3F5F">
        <w:rPr>
          <w:rFonts w:eastAsia="Times New Roman"/>
        </w:rPr>
        <w:t xml:space="preserve">Følge opp nestenulykker og ulykker  </w:t>
      </w:r>
    </w:p>
    <w:p w14:paraId="5B0664B4" w14:textId="77777777" w:rsidR="006E368C" w:rsidRPr="005C3F5F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5C3F5F">
        <w:rPr>
          <w:rFonts w:eastAsia="Times New Roman"/>
        </w:rPr>
        <w:t>Forestå opplæring innen HMS</w:t>
      </w:r>
    </w:p>
    <w:p w14:paraId="1F523CF6" w14:textId="77777777" w:rsidR="006E368C" w:rsidRPr="005C3F5F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5C3F5F">
        <w:rPr>
          <w:rFonts w:eastAsia="Times New Roman"/>
        </w:rPr>
        <w:t>Innrapportering av Klima- og miljødata (Miljøfyrtårn)</w:t>
      </w:r>
    </w:p>
    <w:p w14:paraId="30F96E9A" w14:textId="77777777" w:rsidR="006E368C" w:rsidRPr="005C3F5F" w:rsidRDefault="006E368C" w:rsidP="006E368C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5C3F5F">
        <w:rPr>
          <w:rFonts w:eastAsia="Times New Roman"/>
        </w:rPr>
        <w:t>Forstå og gi opplæring innen IK-systemet</w:t>
      </w:r>
    </w:p>
    <w:p w14:paraId="166C6529" w14:textId="77777777" w:rsidR="005C5BD4" w:rsidRPr="00144863" w:rsidRDefault="005C5BD4" w:rsidP="005710D8">
      <w:pPr>
        <w:ind w:left="720"/>
        <w:rPr>
          <w:rFonts w:ascii="Calibri" w:hAnsi="Calibri" w:cs="Calibri"/>
        </w:rPr>
      </w:pPr>
    </w:p>
    <w:p w14:paraId="166C652A" w14:textId="77777777" w:rsidR="005710D8" w:rsidRPr="00144863" w:rsidRDefault="005C5BD4" w:rsidP="00846844">
      <w:pPr>
        <w:pStyle w:val="Overskrift4"/>
        <w:rPr>
          <w:rFonts w:ascii="Calibri" w:hAnsi="Calibri" w:cs="Calibri"/>
        </w:rPr>
      </w:pPr>
      <w:r w:rsidRPr="00144863">
        <w:rPr>
          <w:rFonts w:ascii="Calibri" w:hAnsi="Calibri" w:cs="Calibri"/>
        </w:rPr>
        <w:t>Kvalifikasjoner</w:t>
      </w:r>
    </w:p>
    <w:p w14:paraId="166C652B" w14:textId="77777777" w:rsidR="005C5BD4" w:rsidRPr="00144863" w:rsidRDefault="008F3A42" w:rsidP="005710D8">
      <w:pPr>
        <w:rPr>
          <w:rFonts w:ascii="Calibri" w:hAnsi="Calibri" w:cs="Calibri"/>
        </w:rPr>
      </w:pPr>
      <w:r w:rsidRPr="00144863">
        <w:rPr>
          <w:rFonts w:ascii="Calibri" w:hAnsi="Calibri" w:cs="Calibri"/>
        </w:rPr>
        <w:t>Relevant praksis eller interesse for HMS arbeid</w:t>
      </w:r>
    </w:p>
    <w:p w14:paraId="166C652C" w14:textId="7EAA42BF" w:rsidR="005C5BD4" w:rsidRPr="00144863" w:rsidRDefault="008F3A42" w:rsidP="005710D8">
      <w:pPr>
        <w:rPr>
          <w:rFonts w:ascii="Calibri" w:hAnsi="Calibri" w:cs="Calibri"/>
        </w:rPr>
      </w:pPr>
      <w:r w:rsidRPr="00144863">
        <w:rPr>
          <w:rFonts w:ascii="Calibri" w:hAnsi="Calibri" w:cs="Calibri"/>
        </w:rPr>
        <w:t>Gjennomgått opplæring</w:t>
      </w:r>
      <w:r w:rsidR="009C112C">
        <w:rPr>
          <w:rFonts w:ascii="Calibri" w:hAnsi="Calibri" w:cs="Calibri"/>
        </w:rPr>
        <w:t>/kurs</w:t>
      </w:r>
      <w:r w:rsidRPr="00144863">
        <w:rPr>
          <w:rFonts w:ascii="Calibri" w:hAnsi="Calibri" w:cs="Calibri"/>
        </w:rPr>
        <w:t xml:space="preserve"> innen HMS </w:t>
      </w:r>
      <w:r w:rsidR="005C5BD4" w:rsidRPr="00144863">
        <w:rPr>
          <w:rFonts w:ascii="Calibri" w:hAnsi="Calibri" w:cs="Calibri"/>
        </w:rPr>
        <w:t xml:space="preserve"> </w:t>
      </w:r>
    </w:p>
    <w:p w14:paraId="166C652E" w14:textId="77777777" w:rsidR="00E50E64" w:rsidRPr="00144863" w:rsidRDefault="00E50E64" w:rsidP="005710D8">
      <w:pPr>
        <w:ind w:left="720"/>
        <w:rPr>
          <w:rFonts w:ascii="Calibri" w:hAnsi="Calibri" w:cs="Calibri"/>
        </w:rPr>
      </w:pPr>
    </w:p>
    <w:p w14:paraId="166C652F" w14:textId="77777777" w:rsidR="00E50E64" w:rsidRPr="00144863" w:rsidRDefault="00E50E64" w:rsidP="005710D8">
      <w:pPr>
        <w:rPr>
          <w:rFonts w:ascii="Calibri" w:hAnsi="Calibri" w:cs="Calibri"/>
        </w:rPr>
      </w:pPr>
    </w:p>
    <w:p w14:paraId="166C6530" w14:textId="77777777" w:rsidR="005710D8" w:rsidRPr="00144863" w:rsidRDefault="005710D8" w:rsidP="005710D8">
      <w:pPr>
        <w:rPr>
          <w:rFonts w:ascii="Calibri" w:hAnsi="Calibri" w:cs="Calibri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842"/>
        <w:gridCol w:w="497"/>
        <w:gridCol w:w="2410"/>
        <w:gridCol w:w="2619"/>
      </w:tblGrid>
      <w:tr w:rsidR="00E50E64" w:rsidRPr="00144863" w14:paraId="166C6536" w14:textId="77777777" w:rsidTr="00AC68CA">
        <w:tc>
          <w:tcPr>
            <w:tcW w:w="1063" w:type="dxa"/>
          </w:tcPr>
          <w:p w14:paraId="166C6531" w14:textId="77777777" w:rsidR="00E50E64" w:rsidRPr="00144863" w:rsidRDefault="005710D8" w:rsidP="005710D8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Dato</w:t>
            </w:r>
            <w:r w:rsidR="00E50E64"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1842" w:type="dxa"/>
          </w:tcPr>
          <w:p w14:paraId="166C6532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166C6533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166C6534" w14:textId="77777777" w:rsidR="00E50E64" w:rsidRPr="00144863" w:rsidRDefault="005710D8" w:rsidP="005710D8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Signatur ansatt</w:t>
            </w:r>
            <w:r w:rsidR="00E50E64"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2619" w:type="dxa"/>
          </w:tcPr>
          <w:p w14:paraId="166C6535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</w:tc>
      </w:tr>
      <w:tr w:rsidR="00E50E64" w:rsidRPr="00144863" w14:paraId="166C653E" w14:textId="77777777" w:rsidTr="00AC68CA">
        <w:tc>
          <w:tcPr>
            <w:tcW w:w="1063" w:type="dxa"/>
          </w:tcPr>
          <w:p w14:paraId="166C6537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  <w:p w14:paraId="166C6538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Dato: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66C6539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166C653A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166C653B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  <w:p w14:paraId="166C653C" w14:textId="77777777" w:rsidR="00E50E64" w:rsidRPr="00144863" w:rsidRDefault="005710D8" w:rsidP="005710D8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Signatur overordnet</w:t>
            </w:r>
            <w:r w:rsidR="00E50E64"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2619" w:type="dxa"/>
            <w:tcBorders>
              <w:top w:val="single" w:sz="4" w:space="0" w:color="auto"/>
              <w:bottom w:val="single" w:sz="4" w:space="0" w:color="auto"/>
            </w:tcBorders>
          </w:tcPr>
          <w:p w14:paraId="166C653D" w14:textId="77777777" w:rsidR="00E50E64" w:rsidRPr="00144863" w:rsidRDefault="00E50E64" w:rsidP="005710D8">
            <w:pPr>
              <w:rPr>
                <w:rFonts w:ascii="Calibri" w:hAnsi="Calibri" w:cs="Calibri"/>
              </w:rPr>
            </w:pPr>
          </w:p>
        </w:tc>
      </w:tr>
    </w:tbl>
    <w:p w14:paraId="166C653F" w14:textId="77777777" w:rsidR="00E50E64" w:rsidRPr="00144863" w:rsidRDefault="00E50E64" w:rsidP="005710D8">
      <w:pPr>
        <w:rPr>
          <w:rFonts w:ascii="Calibri" w:hAnsi="Calibri" w:cs="Calibri"/>
        </w:rPr>
      </w:pPr>
    </w:p>
    <w:p w14:paraId="166C6540" w14:textId="77777777" w:rsidR="00C7276B" w:rsidRPr="00144863" w:rsidRDefault="00C7276B" w:rsidP="005710D8">
      <w:pPr>
        <w:rPr>
          <w:rFonts w:ascii="Calibri" w:hAnsi="Calibri" w:cs="Calibri"/>
          <w:b/>
        </w:rPr>
      </w:pPr>
    </w:p>
    <w:sectPr w:rsidR="00C7276B" w:rsidRPr="00144863" w:rsidSect="00963046">
      <w:footerReference w:type="default" r:id="rId7"/>
      <w:headerReference w:type="first" r:id="rId8"/>
      <w:footerReference w:type="first" r:id="rId9"/>
      <w:pgSz w:w="11907" w:h="16840" w:code="9"/>
      <w:pgMar w:top="1418" w:right="1418" w:bottom="1418" w:left="1418" w:header="567" w:footer="48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82599" w14:textId="77777777" w:rsidR="00A20C4E" w:rsidRDefault="00A20C4E">
      <w:r>
        <w:separator/>
      </w:r>
    </w:p>
  </w:endnote>
  <w:endnote w:type="continuationSeparator" w:id="0">
    <w:p w14:paraId="443538E9" w14:textId="77777777" w:rsidR="00A20C4E" w:rsidRDefault="00A20C4E">
      <w:r>
        <w:continuationSeparator/>
      </w:r>
    </w:p>
  </w:endnote>
  <w:endnote w:type="continuationNotice" w:id="1">
    <w:p w14:paraId="2FFDDD5A" w14:textId="77777777" w:rsidR="00A20C4E" w:rsidRDefault="00A20C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C6545" w14:textId="77777777" w:rsidR="00A20C4E" w:rsidRDefault="00A20C4E">
    <w:pPr>
      <w:pStyle w:val="Bunntekst"/>
      <w:pBdr>
        <w:top w:val="single" w:sz="4" w:space="1" w:color="auto"/>
      </w:pBdr>
    </w:pPr>
    <w:r>
      <w:rPr>
        <w:snapToGrid w:val="0"/>
        <w:lang w:eastAsia="nb-NO"/>
      </w:rPr>
      <w:fldChar w:fldCharType="begin"/>
    </w:r>
    <w:r>
      <w:rPr>
        <w:snapToGrid w:val="0"/>
        <w:lang w:eastAsia="nb-NO"/>
      </w:rPr>
      <w:instrText xml:space="preserve"> FILENAME \p </w:instrText>
    </w:r>
    <w:r>
      <w:rPr>
        <w:snapToGrid w:val="0"/>
        <w:lang w:eastAsia="nb-NO"/>
      </w:rPr>
      <w:fldChar w:fldCharType="separate"/>
    </w:r>
    <w:r>
      <w:rPr>
        <w:noProof/>
        <w:snapToGrid w:val="0"/>
        <w:lang w:eastAsia="nb-NO"/>
      </w:rPr>
      <w:t>C:\TQM\TQM 9000\Prosjekt\13.17.00.01 Register over stillingsbeskrivelser.doc</w:t>
    </w:r>
    <w:r>
      <w:rPr>
        <w:snapToGrid w:val="0"/>
        <w:lang w:eastAsia="nb-NO"/>
      </w:rPr>
      <w:fldChar w:fldCharType="end"/>
    </w:r>
    <w:r>
      <w:rPr>
        <w:snapToGrid w:val="0"/>
        <w:lang w:eastAsia="nb-N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8"/>
      <w:gridCol w:w="3828"/>
      <w:gridCol w:w="991"/>
    </w:tblGrid>
    <w:tr w:rsidR="00A20C4E" w:rsidRPr="00963046" w14:paraId="166C6551" w14:textId="77777777" w:rsidTr="00AE733E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166C654C" w14:textId="77777777" w:rsidR="00A20C4E" w:rsidRPr="00963046" w:rsidRDefault="00A20C4E" w:rsidP="00963046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ID: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407</w:t>
          </w:r>
        </w:p>
      </w:tc>
      <w:tc>
        <w:tcPr>
          <w:tcW w:w="1094" w:type="pct"/>
          <w:hideMark/>
        </w:tcPr>
        <w:p w14:paraId="166C654D" w14:textId="77777777" w:rsidR="00A20C4E" w:rsidRPr="00963046" w:rsidRDefault="00A20C4E" w:rsidP="00963046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Revisjonsdato: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02.02.2018</w:t>
          </w:r>
        </w:p>
      </w:tc>
      <w:tc>
        <w:tcPr>
          <w:tcW w:w="859" w:type="pct"/>
          <w:tcBorders>
            <w:top w:val="nil"/>
          </w:tcBorders>
          <w:hideMark/>
        </w:tcPr>
        <w:p w14:paraId="166C654E" w14:textId="77777777" w:rsidR="00A20C4E" w:rsidRPr="00963046" w:rsidRDefault="00A20C4E" w:rsidP="00963046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Versjonsnummer: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</w:p>
      </w:tc>
      <w:tc>
        <w:tcPr>
          <w:tcW w:w="2110" w:type="pct"/>
          <w:hideMark/>
        </w:tcPr>
        <w:p w14:paraId="166C654F" w14:textId="77777777" w:rsidR="00A20C4E" w:rsidRPr="00963046" w:rsidRDefault="00A20C4E" w:rsidP="00963046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Ansvarlig: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166C6550" w14:textId="77777777" w:rsidR="00A20C4E" w:rsidRPr="00963046" w:rsidRDefault="00A20C4E" w:rsidP="00963046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Side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PAGE \* Arabic \* MERGEFORMAT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  <w:r w:rsidRPr="00963046">
            <w:rPr>
              <w:rFonts w:ascii="Calibri" w:eastAsia="Calibri" w:hAnsi="Calibri"/>
              <w:sz w:val="16"/>
              <w:szCs w:val="16"/>
            </w:rPr>
            <w:t xml:space="preserve"> av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NUMPAGES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</w:p>
      </w:tc>
    </w:tr>
  </w:tbl>
  <w:p w14:paraId="166C6552" w14:textId="77777777" w:rsidR="00A20C4E" w:rsidRPr="00963046" w:rsidRDefault="00A20C4E" w:rsidP="00963046">
    <w:pPr>
      <w:tabs>
        <w:tab w:val="center" w:pos="4536"/>
        <w:tab w:val="right" w:pos="9072"/>
      </w:tabs>
      <w:jc w:val="center"/>
      <w:rPr>
        <w:rFonts w:ascii="Calibri" w:eastAsia="Calibri" w:hAnsi="Calibri"/>
        <w:sz w:val="18"/>
        <w:szCs w:val="22"/>
      </w:rPr>
    </w:pPr>
  </w:p>
  <w:p w14:paraId="166C6553" w14:textId="48D07B49" w:rsidR="00A20C4E" w:rsidRPr="00963046" w:rsidRDefault="00A20C4E" w:rsidP="00963046">
    <w:pPr>
      <w:tabs>
        <w:tab w:val="center" w:pos="4536"/>
        <w:tab w:val="right" w:pos="9072"/>
      </w:tabs>
      <w:jc w:val="center"/>
      <w:rPr>
        <w:rFonts w:ascii="Calibri" w:eastAsia="Calibri" w:hAnsi="Calibri"/>
        <w:sz w:val="16"/>
        <w:szCs w:val="16"/>
      </w:rPr>
    </w:pPr>
    <w:r w:rsidRPr="00963046">
      <w:rPr>
        <w:rFonts w:ascii="Calibri" w:eastAsia="Calibri" w:hAnsi="Calibri"/>
        <w:sz w:val="16"/>
        <w:szCs w:val="16"/>
      </w:rPr>
      <w:t xml:space="preserve">Utskriftsdato: </w:t>
    </w:r>
    <w:r w:rsidRPr="00963046">
      <w:rPr>
        <w:rFonts w:ascii="Calibri" w:eastAsia="Calibri" w:hAnsi="Calibri"/>
        <w:sz w:val="16"/>
        <w:szCs w:val="16"/>
        <w:lang w:val="en-CA"/>
      </w:rPr>
      <w:fldChar w:fldCharType="begin"/>
    </w:r>
    <w:r w:rsidRPr="00963046">
      <w:rPr>
        <w:rFonts w:ascii="Calibri" w:eastAsia="Calibri" w:hAnsi="Calibri"/>
        <w:sz w:val="16"/>
        <w:szCs w:val="16"/>
        <w:lang w:val="en-CA"/>
      </w:rPr>
      <w:instrText xml:space="preserve"> TIME \@ "dd.MM.yyyy" </w:instrText>
    </w:r>
    <w:r w:rsidRPr="00963046">
      <w:rPr>
        <w:rFonts w:ascii="Calibri" w:eastAsia="Calibri" w:hAnsi="Calibri"/>
        <w:sz w:val="16"/>
        <w:szCs w:val="16"/>
        <w:lang w:val="en-CA"/>
      </w:rPr>
      <w:fldChar w:fldCharType="separate"/>
    </w:r>
    <w:r w:rsidR="00585E6A">
      <w:rPr>
        <w:rFonts w:ascii="Calibri" w:eastAsia="Calibri" w:hAnsi="Calibri"/>
        <w:noProof/>
        <w:sz w:val="16"/>
        <w:szCs w:val="16"/>
        <w:lang w:val="en-CA"/>
      </w:rPr>
      <w:t>23.09.2022</w:t>
    </w:r>
    <w:r w:rsidRPr="00963046">
      <w:rPr>
        <w:rFonts w:ascii="Calibri" w:eastAsia="Calibri" w:hAnsi="Calibri"/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610BE" w14:textId="77777777" w:rsidR="00A20C4E" w:rsidRDefault="00A20C4E">
      <w:r>
        <w:separator/>
      </w:r>
    </w:p>
  </w:footnote>
  <w:footnote w:type="continuationSeparator" w:id="0">
    <w:p w14:paraId="31083630" w14:textId="77777777" w:rsidR="00A20C4E" w:rsidRDefault="00A20C4E">
      <w:r>
        <w:continuationSeparator/>
      </w:r>
    </w:p>
  </w:footnote>
  <w:footnote w:type="continuationNotice" w:id="1">
    <w:p w14:paraId="42BF6C92" w14:textId="77777777" w:rsidR="00A20C4E" w:rsidRDefault="00A20C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C6546" w14:textId="77777777" w:rsidR="00A20C4E" w:rsidRPr="00963046" w:rsidRDefault="00A20C4E" w:rsidP="00963046">
    <w:pPr>
      <w:tabs>
        <w:tab w:val="left" w:pos="5460"/>
      </w:tabs>
      <w:spacing w:after="200" w:line="276" w:lineRule="auto"/>
      <w:rPr>
        <w:rFonts w:ascii="Calibri" w:eastAsia="Calibri" w:hAnsi="Calibri"/>
        <w:sz w:val="22"/>
        <w:szCs w:val="22"/>
      </w:rPr>
    </w:pPr>
    <w:bookmarkStart w:id="0" w:name="_Hlk507708621"/>
    <w:bookmarkStart w:id="1" w:name="_Hlk507708825"/>
    <w:bookmarkStart w:id="2" w:name="_Hlk507708826"/>
    <w:bookmarkStart w:id="3" w:name="_Hlk507708827"/>
    <w:r w:rsidRPr="00963046">
      <w:rPr>
        <w:rFonts w:ascii="Calibri" w:eastAsia="Calibri" w:hAnsi="Calibri"/>
        <w:sz w:val="22"/>
        <w:szCs w:val="22"/>
      </w:rP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41"/>
      <w:gridCol w:w="3458"/>
    </w:tblGrid>
    <w:tr w:rsidR="00A20C4E" w:rsidRPr="00963046" w14:paraId="166C654A" w14:textId="77777777" w:rsidTr="00AE733E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shd w:val="clear" w:color="auto" w:fill="auto"/>
          <w:tcMar>
            <w:left w:w="28" w:type="dxa"/>
            <w:bottom w:w="28" w:type="dxa"/>
          </w:tcMar>
          <w:vAlign w:val="bottom"/>
        </w:tcPr>
        <w:p w14:paraId="166C6547" w14:textId="77777777" w:rsidR="00A20C4E" w:rsidRPr="00963046" w:rsidRDefault="00A20C4E" w:rsidP="00963046">
          <w:pPr>
            <w:rPr>
              <w:rFonts w:ascii="Calibri" w:eastAsia="Calibri" w:hAnsi="Calibri"/>
              <w:sz w:val="18"/>
              <w:szCs w:val="18"/>
              <w:lang w:val="en-CA"/>
            </w:rPr>
          </w:pPr>
        </w:p>
        <w:p w14:paraId="166C6548" w14:textId="77777777" w:rsidR="00A20C4E" w:rsidRPr="00963046" w:rsidRDefault="00A20C4E" w:rsidP="00963046">
          <w:pPr>
            <w:tabs>
              <w:tab w:val="left" w:pos="2340"/>
            </w:tabs>
            <w:rPr>
              <w:rFonts w:ascii="Calibri" w:eastAsia="Calibri" w:hAnsi="Calibri"/>
              <w:sz w:val="36"/>
              <w:szCs w:val="36"/>
              <w:lang w:val="en-CA"/>
            </w:rPr>
          </w:pPr>
          <w:r w:rsidRPr="00963046">
            <w:rPr>
              <w:rFonts w:ascii="Calibri" w:eastAsia="Calibri" w:hAnsi="Calibri"/>
              <w:sz w:val="36"/>
              <w:szCs w:val="36"/>
              <w:lang w:val="en-CA"/>
            </w:rPr>
          </w:r>
          <w:r>
            <w:rPr>
              <w:rFonts w:ascii="Calibri" w:eastAsia="Calibri" w:hAnsi="Calibri"/>
              <w:noProof/>
              <w:sz w:val="36"/>
              <w:szCs w:val="36"/>
              <w:lang w:val="en-CA"/>
            </w:rPr>
            <w:t>Funksjonsbeskrivelse for Verneombud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shd w:val="clear" w:color="auto" w:fill="auto"/>
          <w:tcMar>
            <w:right w:w="0" w:type="dxa"/>
          </w:tcMar>
        </w:tcPr>
        <w:p w14:paraId="166C6549" w14:textId="77777777" w:rsidR="00A20C4E" w:rsidRPr="00963046" w:rsidRDefault="00A20C4E" w:rsidP="00963046">
          <w:pPr>
            <w:jc w:val="right"/>
            <w:rPr>
              <w:rFonts w:ascii="Calibri" w:eastAsia="Calibri" w:hAnsi="Calibri"/>
              <w:sz w:val="18"/>
              <w:szCs w:val="18"/>
              <w:lang w:val="en-CA"/>
            </w:rPr>
          </w:pPr>
          <w:r w:rsidRPr="00963046">
            <w:rPr>
              <w:rFonts w:ascii="Calibri" w:eastAsia="Calibri" w:hAnsi="Calibri"/>
              <w:sz w:val="18"/>
              <w:szCs w:val="18"/>
              <w:lang w:val="en-CA"/>
            </w:rPr>
          </w:r>
          <w:r w:rsidRPr="00963046">
            <w:rPr>
              <w:rFonts w:ascii="Calibri" w:eastAsia="Calibri" w:hAnsi="Calibri"/>
              <w:noProof/>
              <w:sz w:val="18"/>
              <w:szCs w:val="18"/>
              <w:lang w:val="en-CA"/>
            </w:rPr>
            <w:drawing xmlns:a="http://schemas.openxmlformats.org/drawingml/2006/main" xmlns:pic="http://schemas.openxmlformats.org/drawingml/2006/picture" xmlns:a14="http://schemas.microsoft.com/office/drawing/2010/main">
              <wp:inline distT="0" distB="0" distL="0" distR="0">
                <wp:extent cx="1657350" cy="476250"/>
                <wp:effectExtent l="0" t="0" r="0" b="0"/>
                <wp:docPr id="12" name="Picture 2" descr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6C654B" w14:textId="77777777" w:rsidR="00A20C4E" w:rsidRPr="00963046" w:rsidRDefault="00A20C4E" w:rsidP="00963046">
    <w:pPr>
      <w:pStyle w:val="Topptekst"/>
    </w:pPr>
    <w:r w:rsidRPr="00963046">
      <w:t xml:space="preserve"> </w:t>
    </w:r>
    <w:bookmarkEnd w:id="0"/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B8F"/>
    <w:multiLevelType w:val="multilevel"/>
    <w:tmpl w:val="A8043C1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341A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5514351"/>
    <w:multiLevelType w:val="multilevel"/>
    <w:tmpl w:val="8456522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25C11F5A"/>
    <w:multiLevelType w:val="multilevel"/>
    <w:tmpl w:val="D74E47C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66907E2A"/>
    <w:multiLevelType w:val="multilevel"/>
    <w:tmpl w:val="329E335E"/>
    <w:lvl w:ilvl="0">
      <w:start w:val="1"/>
      <w:numFmt w:val="decimal"/>
      <w:pStyle w:val="Overskrift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Overskrift2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Overskrift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683037E8"/>
    <w:multiLevelType w:val="multilevel"/>
    <w:tmpl w:val="EA84472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6DAA6913"/>
    <w:multiLevelType w:val="hybridMultilevel"/>
    <w:tmpl w:val="7CD8DA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680025">
    <w:abstractNumId w:val="0"/>
  </w:num>
  <w:num w:numId="2" w16cid:durableId="2144809576">
    <w:abstractNumId w:val="4"/>
  </w:num>
  <w:num w:numId="3" w16cid:durableId="1898085036">
    <w:abstractNumId w:val="3"/>
  </w:num>
  <w:num w:numId="4" w16cid:durableId="457646862">
    <w:abstractNumId w:val="5"/>
  </w:num>
  <w:num w:numId="5" w16cid:durableId="2105880912">
    <w:abstractNumId w:val="2"/>
  </w:num>
  <w:num w:numId="6" w16cid:durableId="1097677470">
    <w:abstractNumId w:val="1"/>
  </w:num>
  <w:num w:numId="7" w16cid:durableId="814563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D531B"/>
    <w:rsid w:val="0010417F"/>
    <w:rsid w:val="00134084"/>
    <w:rsid w:val="00144863"/>
    <w:rsid w:val="00215808"/>
    <w:rsid w:val="002B297A"/>
    <w:rsid w:val="0030380D"/>
    <w:rsid w:val="00412ED2"/>
    <w:rsid w:val="004C6161"/>
    <w:rsid w:val="004D512E"/>
    <w:rsid w:val="005710D8"/>
    <w:rsid w:val="00573F64"/>
    <w:rsid w:val="0057791D"/>
    <w:rsid w:val="00581588"/>
    <w:rsid w:val="00585E6A"/>
    <w:rsid w:val="005A78CD"/>
    <w:rsid w:val="005C5BD4"/>
    <w:rsid w:val="006E368C"/>
    <w:rsid w:val="007C034B"/>
    <w:rsid w:val="00840940"/>
    <w:rsid w:val="00846844"/>
    <w:rsid w:val="008F3A42"/>
    <w:rsid w:val="00920695"/>
    <w:rsid w:val="00963046"/>
    <w:rsid w:val="0098245D"/>
    <w:rsid w:val="009C112C"/>
    <w:rsid w:val="00A20C4E"/>
    <w:rsid w:val="00A707B8"/>
    <w:rsid w:val="00A87CAF"/>
    <w:rsid w:val="00AA6263"/>
    <w:rsid w:val="00AC68CA"/>
    <w:rsid w:val="00AD531B"/>
    <w:rsid w:val="00AE733E"/>
    <w:rsid w:val="00B36327"/>
    <w:rsid w:val="00BA0DF1"/>
    <w:rsid w:val="00C52A1C"/>
    <w:rsid w:val="00C7276B"/>
    <w:rsid w:val="00CF23A6"/>
    <w:rsid w:val="00DA1EB2"/>
    <w:rsid w:val="00E50E64"/>
    <w:rsid w:val="00E715B6"/>
    <w:rsid w:val="00EA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166C650C"/>
  <w15:chartTrackingRefBased/>
  <w15:docId w15:val="{F1A5721B-7125-449B-8729-F28EB7D3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eastAsia="en-US"/>
    </w:rPr>
  </w:style>
  <w:style w:type="paragraph" w:styleId="Overskrift1">
    <w:name w:val="heading 1"/>
    <w:basedOn w:val="Normal"/>
    <w:next w:val="Normal"/>
    <w:qFormat/>
    <w:pPr>
      <w:keepNext/>
      <w:numPr>
        <w:numId w:val="2"/>
      </w:numPr>
      <w:jc w:val="center"/>
      <w:outlineLvl w:val="0"/>
    </w:pPr>
    <w:rPr>
      <w:b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</w:style>
  <w:style w:type="paragraph" w:styleId="Overskrift4">
    <w:name w:val="heading 4"/>
    <w:basedOn w:val="Normal"/>
    <w:next w:val="Normal"/>
    <w:qFormat/>
    <w:pPr>
      <w:keepNext/>
      <w:spacing w:before="240" w:after="60"/>
      <w:outlineLvl w:val="3"/>
    </w:pPr>
    <w:rPr>
      <w:b/>
    </w:rPr>
  </w:style>
  <w:style w:type="paragraph" w:styleId="Overskrift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Overskrift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Overskrift7">
    <w:name w:val="heading 7"/>
    <w:basedOn w:val="Normal"/>
    <w:next w:val="Normal"/>
    <w:qFormat/>
    <w:pPr>
      <w:spacing w:before="240" w:after="60"/>
      <w:outlineLvl w:val="6"/>
    </w:pPr>
  </w:style>
  <w:style w:type="paragraph" w:styleId="Overskrift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Overskrift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INNH1">
    <w:name w:val="toc 1"/>
    <w:basedOn w:val="Normal"/>
    <w:next w:val="Normal"/>
    <w:autoRedefine/>
    <w:semiHidden/>
    <w:rPr>
      <w:b/>
    </w:rPr>
  </w:style>
  <w:style w:type="paragraph" w:styleId="INNH2">
    <w:name w:val="toc 2"/>
    <w:basedOn w:val="Normal"/>
    <w:next w:val="Normal"/>
    <w:autoRedefine/>
    <w:semiHidden/>
    <w:pPr>
      <w:ind w:left="200"/>
    </w:pPr>
  </w:style>
  <w:style w:type="paragraph" w:styleId="INNH3">
    <w:name w:val="toc 3"/>
    <w:basedOn w:val="Normal"/>
    <w:next w:val="Normal"/>
    <w:autoRedefine/>
    <w:semiHidden/>
    <w:pPr>
      <w:ind w:left="400"/>
    </w:pPr>
  </w:style>
  <w:style w:type="paragraph" w:styleId="INNH4">
    <w:name w:val="toc 4"/>
    <w:basedOn w:val="Normal"/>
    <w:next w:val="Normal"/>
    <w:autoRedefine/>
    <w:semiHidden/>
    <w:pPr>
      <w:ind w:left="600"/>
    </w:pPr>
  </w:style>
  <w:style w:type="paragraph" w:styleId="INNH5">
    <w:name w:val="toc 5"/>
    <w:basedOn w:val="Normal"/>
    <w:next w:val="Normal"/>
    <w:autoRedefine/>
    <w:semiHidden/>
    <w:pPr>
      <w:ind w:left="800"/>
    </w:pPr>
  </w:style>
  <w:style w:type="paragraph" w:styleId="INNH6">
    <w:name w:val="toc 6"/>
    <w:basedOn w:val="Normal"/>
    <w:next w:val="Normal"/>
    <w:autoRedefine/>
    <w:semiHidden/>
    <w:pPr>
      <w:ind w:left="1000"/>
    </w:pPr>
  </w:style>
  <w:style w:type="paragraph" w:styleId="INNH7">
    <w:name w:val="toc 7"/>
    <w:basedOn w:val="Normal"/>
    <w:next w:val="Normal"/>
    <w:autoRedefine/>
    <w:semiHidden/>
    <w:pPr>
      <w:ind w:left="1200"/>
    </w:pPr>
  </w:style>
  <w:style w:type="paragraph" w:styleId="INNH8">
    <w:name w:val="toc 8"/>
    <w:basedOn w:val="Normal"/>
    <w:next w:val="Normal"/>
    <w:autoRedefine/>
    <w:semiHidden/>
    <w:pPr>
      <w:ind w:left="1400"/>
    </w:pPr>
  </w:style>
  <w:style w:type="paragraph" w:styleId="INNH9">
    <w:name w:val="toc 9"/>
    <w:basedOn w:val="Normal"/>
    <w:next w:val="Normal"/>
    <w:autoRedefine/>
    <w:semiHidden/>
    <w:pPr>
      <w:ind w:left="1600"/>
    </w:pPr>
  </w:style>
  <w:style w:type="paragraph" w:styleId="Dokumentkart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Listeavsnitt">
    <w:name w:val="List Paragraph"/>
    <w:basedOn w:val="Normal"/>
    <w:uiPriority w:val="34"/>
    <w:qFormat/>
    <w:rsid w:val="006E368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5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2" Type="http://schemas.openxmlformats.org/officeDocument/2006/relationships/image" Target="media/image12.png"/></Relationships>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under\ETS%20ASA\Prosedyrer%20ISO%20prosjektet\Prosedyrer%20Norsk\Prosedyremal_ETS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Prosedyremal_ETS</Template>
  <TotalTime>16</TotalTime>
  <Pages>1</Pages>
  <Words>152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(Enhet)</vt:lpstr>
    </vt:vector>
  </TitlesOfParts>
  <Company> 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(Enhet)</dc:title>
  <dc:subject/>
  <dc:creator>Magnus Robbestad</dc:creator>
  <cp:keywords/>
  <cp:lastModifiedBy>Tommy Larsen</cp:lastModifiedBy>
  <cp:revision>16</cp:revision>
  <cp:lastPrinted>2003-08-18T15:14:00Z</cp:lastPrinted>
  <dcterms:created xsi:type="dcterms:W3CDTF">2018-02-02T14:34:00Z</dcterms:created>
  <dcterms:modified xsi:type="dcterms:W3CDTF">2022-09-23T09:09:00Z</dcterms:modified>
</cp:coreProperties>
</file>