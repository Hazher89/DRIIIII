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8B4C" w14:textId="7E685008" w:rsidR="005C5BD4" w:rsidRDefault="005C5BD4" w:rsidP="00992620">
      <w:pPr>
        <w:pStyle w:val="Overskrift4"/>
        <w:rPr>
          <w:rFonts w:ascii="Calibri" w:hAnsi="Calibri" w:cs="Calibri"/>
        </w:rPr>
      </w:pPr>
      <w:r w:rsidRPr="00992620">
        <w:rPr>
          <w:rFonts w:ascii="Calibri" w:hAnsi="Calibri" w:cs="Calibri"/>
        </w:rPr>
        <w:t>Organisasjon</w:t>
      </w:r>
      <w:r w:rsidR="00F52034">
        <w:rPr>
          <w:rFonts w:ascii="Calibri" w:hAnsi="Calibri" w:cs="Calibri"/>
        </w:rPr>
        <w:t xml:space="preserve"> MAVI Logistikk AS</w:t>
      </w:r>
    </w:p>
    <w:p w14:paraId="31354578" w14:textId="77777777" w:rsidR="00F52034" w:rsidRPr="00F52034" w:rsidRDefault="00F52034" w:rsidP="00F52034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83"/>
        <w:gridCol w:w="6163"/>
      </w:tblGrid>
      <w:tr w:rsidR="00992620" w:rsidRPr="00144863" w14:paraId="0390891F" w14:textId="562FA778" w:rsidTr="00022D5F">
        <w:trPr>
          <w:cantSplit/>
        </w:trPr>
        <w:tc>
          <w:tcPr>
            <w:tcW w:w="1985" w:type="dxa"/>
          </w:tcPr>
          <w:p w14:paraId="6BC72AB1" w14:textId="7D389915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 xml:space="preserve">Overordnet        </w:t>
            </w:r>
          </w:p>
        </w:tc>
        <w:tc>
          <w:tcPr>
            <w:tcW w:w="283" w:type="dxa"/>
          </w:tcPr>
          <w:p w14:paraId="52BDB95E" w14:textId="7F55A972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537D28BC" w14:textId="14526D22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Daglig leder</w:t>
            </w:r>
          </w:p>
        </w:tc>
      </w:tr>
      <w:tr w:rsidR="00992620" w:rsidRPr="00144863" w14:paraId="1450108D" w14:textId="3931686D" w:rsidTr="00022D5F">
        <w:trPr>
          <w:cantSplit/>
        </w:trPr>
        <w:tc>
          <w:tcPr>
            <w:tcW w:w="1985" w:type="dxa"/>
          </w:tcPr>
          <w:p w14:paraId="5AE90F0D" w14:textId="377FE47B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  <w:tc>
          <w:tcPr>
            <w:tcW w:w="283" w:type="dxa"/>
          </w:tcPr>
          <w:p w14:paraId="39F346AE" w14:textId="406D1614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  <w:tc>
          <w:tcPr>
            <w:tcW w:w="6163" w:type="dxa"/>
          </w:tcPr>
          <w:p w14:paraId="44EB5CB3" w14:textId="33F4DD7A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</w:tr>
      <w:tr w:rsidR="00992620" w:rsidRPr="00144863" w14:paraId="6ABC8C0E" w14:textId="53E14D7D" w:rsidTr="00022D5F">
        <w:trPr>
          <w:cantSplit/>
        </w:trPr>
        <w:tc>
          <w:tcPr>
            <w:tcW w:w="1985" w:type="dxa"/>
          </w:tcPr>
          <w:p w14:paraId="5E97BCAD" w14:textId="056688C9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 xml:space="preserve">Underordnet      </w:t>
            </w:r>
          </w:p>
        </w:tc>
        <w:tc>
          <w:tcPr>
            <w:tcW w:w="283" w:type="dxa"/>
          </w:tcPr>
          <w:p w14:paraId="7E2E0F50" w14:textId="499A285D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480E616E" w14:textId="5843FF40" w:rsidR="00992620" w:rsidRPr="00144863" w:rsidRDefault="00116AC4" w:rsidP="00022D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Avdelingsledere og Verneombud</w:t>
            </w:r>
          </w:p>
        </w:tc>
      </w:tr>
      <w:tr w:rsidR="00022D5F" w:rsidRPr="00144863" w14:paraId="46ECEBDA" w14:textId="506CC703" w:rsidTr="00022D5F">
        <w:trPr>
          <w:cantSplit/>
        </w:trPr>
        <w:tc>
          <w:tcPr>
            <w:tcW w:w="1985" w:type="dxa"/>
          </w:tcPr>
          <w:p w14:paraId="5E55DFC8" w14:textId="781B9215" w:rsidR="00022D5F" w:rsidRPr="00144863" w:rsidRDefault="00022D5F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 xml:space="preserve">Stedfortreder     </w:t>
            </w:r>
          </w:p>
        </w:tc>
        <w:tc>
          <w:tcPr>
            <w:tcW w:w="283" w:type="dxa"/>
          </w:tcPr>
          <w:p w14:paraId="1F76EEAC" w14:textId="54C02138" w:rsidR="00022D5F" w:rsidRPr="00144863" w:rsidRDefault="00022D5F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30AF0F5B" w14:textId="005F9E8E" w:rsidR="00022D5F" w:rsidRPr="00144863" w:rsidRDefault="00116AC4" w:rsidP="00022D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Daglig leder</w:t>
            </w:r>
          </w:p>
        </w:tc>
      </w:tr>
    </w:tbl>
    <w:p w14:paraId="57A77378" w14:textId="77777777" w:rsidR="005C5BD4" w:rsidRDefault="005C5BD4" w:rsidP="005C5BD4"/>
    <w:p w14:paraId="4E05B502" w14:textId="77777777" w:rsidR="005C5BD4" w:rsidRPr="00992620" w:rsidRDefault="005C5BD4" w:rsidP="00992620">
      <w:pPr>
        <w:pStyle w:val="Overskrift4"/>
        <w:rPr>
          <w:rFonts w:ascii="Calibri" w:hAnsi="Calibri" w:cs="Calibri"/>
        </w:rPr>
      </w:pPr>
      <w:r w:rsidRPr="00992620">
        <w:rPr>
          <w:rFonts w:ascii="Calibri" w:hAnsi="Calibri" w:cs="Calibri"/>
        </w:rPr>
        <w:t>Myndighet</w:t>
      </w:r>
    </w:p>
    <w:p w14:paraId="4BFDF594" w14:textId="77777777" w:rsidR="005C5BD4" w:rsidRPr="00992620" w:rsidRDefault="005C5BD4" w:rsidP="005C5BD4">
      <w:pPr>
        <w:rPr>
          <w:rFonts w:ascii="Calibri" w:hAnsi="Calibri" w:cs="Calibri"/>
        </w:rPr>
      </w:pPr>
    </w:p>
    <w:p w14:paraId="68C2FF29" w14:textId="77777777" w:rsidR="005C5BD4" w:rsidRPr="00992620" w:rsidRDefault="005C5BD4" w:rsidP="00992620">
      <w:pPr>
        <w:rPr>
          <w:rFonts w:ascii="Calibri" w:hAnsi="Calibri" w:cs="Calibri"/>
        </w:rPr>
      </w:pPr>
      <w:r w:rsidRPr="00992620">
        <w:rPr>
          <w:rFonts w:ascii="Calibri" w:hAnsi="Calibri" w:cs="Calibri"/>
          <w:b/>
        </w:rPr>
        <w:t>HMS</w:t>
      </w:r>
      <w:r w:rsidRPr="00992620">
        <w:rPr>
          <w:rFonts w:ascii="Calibri" w:hAnsi="Calibri" w:cs="Calibri"/>
        </w:rPr>
        <w:t xml:space="preserve"> = </w:t>
      </w:r>
      <w:r w:rsidRPr="00992620">
        <w:rPr>
          <w:rFonts w:ascii="Calibri" w:hAnsi="Calibri" w:cs="Calibri"/>
          <w:b/>
        </w:rPr>
        <w:t>H</w:t>
      </w:r>
      <w:r w:rsidRPr="00992620">
        <w:rPr>
          <w:rFonts w:ascii="Calibri" w:hAnsi="Calibri" w:cs="Calibri"/>
        </w:rPr>
        <w:t xml:space="preserve">else </w:t>
      </w:r>
      <w:r w:rsidRPr="00992620">
        <w:rPr>
          <w:rFonts w:ascii="Calibri" w:hAnsi="Calibri" w:cs="Calibri"/>
          <w:b/>
        </w:rPr>
        <w:t>M</w:t>
      </w:r>
      <w:r w:rsidRPr="00992620">
        <w:rPr>
          <w:rFonts w:ascii="Calibri" w:hAnsi="Calibri" w:cs="Calibri"/>
        </w:rPr>
        <w:t xml:space="preserve">Iljø og </w:t>
      </w:r>
      <w:r w:rsidRPr="00992620">
        <w:rPr>
          <w:rFonts w:ascii="Calibri" w:hAnsi="Calibri" w:cs="Calibri"/>
          <w:b/>
        </w:rPr>
        <w:t>S</w:t>
      </w:r>
      <w:r w:rsidRPr="00992620">
        <w:rPr>
          <w:rFonts w:ascii="Calibri" w:hAnsi="Calibri" w:cs="Calibri"/>
        </w:rPr>
        <w:t xml:space="preserve">ikkerhet, derav også det ytre miljø </w:t>
      </w:r>
      <w:r w:rsidR="008F3A42" w:rsidRPr="00992620">
        <w:rPr>
          <w:rFonts w:ascii="Calibri" w:hAnsi="Calibri" w:cs="Calibri"/>
        </w:rPr>
        <w:t xml:space="preserve"> </w:t>
      </w:r>
    </w:p>
    <w:p w14:paraId="2A299784" w14:textId="77777777" w:rsidR="00116AC4" w:rsidRDefault="00116AC4" w:rsidP="00116AC4">
      <w:pPr>
        <w:rPr>
          <w:rFonts w:ascii="Calibri" w:hAnsi="Calibri" w:cs="Calibri"/>
        </w:rPr>
      </w:pPr>
    </w:p>
    <w:p w14:paraId="4C8E6B1F" w14:textId="6CDCCE08" w:rsidR="00116AC4" w:rsidRPr="009A4188" w:rsidRDefault="00116AC4" w:rsidP="00116AC4">
      <w:pPr>
        <w:rPr>
          <w:rFonts w:ascii="Calibri" w:hAnsi="Calibri" w:cs="Calibri"/>
        </w:rPr>
      </w:pPr>
      <w:r>
        <w:rPr>
          <w:rFonts w:ascii="Calibri" w:hAnsi="Calibri" w:cs="Calibri"/>
        </w:rPr>
        <w:t>Driftsleder</w:t>
      </w:r>
      <w:r w:rsidRPr="009A4188">
        <w:rPr>
          <w:rFonts w:ascii="Calibri" w:hAnsi="Calibri" w:cs="Calibri"/>
        </w:rPr>
        <w:t xml:space="preserve"> har myndighet til å pålegge internt og eksternt personell å følge de til enhver tid etablerte krav til ytre miljø.</w:t>
      </w:r>
    </w:p>
    <w:p w14:paraId="399B705E" w14:textId="77777777" w:rsidR="00116AC4" w:rsidRDefault="00116AC4" w:rsidP="00116AC4">
      <w:pPr>
        <w:rPr>
          <w:rFonts w:ascii="Calibri" w:hAnsi="Calibri" w:cs="Calibri"/>
        </w:rPr>
      </w:pPr>
    </w:p>
    <w:p w14:paraId="404D9F5A" w14:textId="1BF87B6D" w:rsidR="00992620" w:rsidRPr="00116AC4" w:rsidRDefault="00116AC4" w:rsidP="00116AC4">
      <w:pPr>
        <w:rPr>
          <w:rFonts w:ascii="Calibri" w:hAnsi="Calibri" w:cs="Calibri"/>
        </w:rPr>
      </w:pPr>
      <w:r>
        <w:rPr>
          <w:rFonts w:ascii="Calibri" w:hAnsi="Calibri" w:cs="Calibri"/>
        </w:rPr>
        <w:t>Driftsleder</w:t>
      </w:r>
      <w:r w:rsidRPr="009A4188">
        <w:rPr>
          <w:rFonts w:ascii="Calibri" w:hAnsi="Calibri" w:cs="Calibri"/>
        </w:rPr>
        <w:t xml:space="preserve"> rapporterer til </w:t>
      </w:r>
      <w:r>
        <w:rPr>
          <w:rFonts w:ascii="Calibri" w:hAnsi="Calibri" w:cs="Calibri"/>
        </w:rPr>
        <w:t>daglig leder</w:t>
      </w:r>
      <w:r w:rsidRPr="009A4188">
        <w:rPr>
          <w:rFonts w:ascii="Calibri" w:hAnsi="Calibri" w:cs="Calibri"/>
        </w:rPr>
        <w:t xml:space="preserve"> i selskapet</w:t>
      </w:r>
      <w:r>
        <w:rPr>
          <w:rFonts w:ascii="Calibri" w:hAnsi="Calibri" w:cs="Calibri"/>
        </w:rPr>
        <w:t>.</w:t>
      </w:r>
    </w:p>
    <w:p w14:paraId="7CE70513" w14:textId="58934A75" w:rsidR="005C5BD4" w:rsidRDefault="008812EA" w:rsidP="00992620">
      <w:pPr>
        <w:pStyle w:val="Overskrift4"/>
        <w:rPr>
          <w:rFonts w:ascii="Calibri" w:hAnsi="Calibri" w:cs="Calibri"/>
        </w:rPr>
      </w:pPr>
      <w:r>
        <w:rPr>
          <w:rFonts w:ascii="Calibri" w:hAnsi="Calibri" w:cs="Calibri"/>
        </w:rPr>
        <w:t xml:space="preserve">Som stedfortreder for Daglig leder, har Driftsleder følgende </w:t>
      </w:r>
      <w:r w:rsidR="005C5BD4" w:rsidRPr="00992620">
        <w:rPr>
          <w:rFonts w:ascii="Calibri" w:hAnsi="Calibri" w:cs="Calibri"/>
        </w:rPr>
        <w:t>Funksjonsområde</w:t>
      </w:r>
      <w:r>
        <w:rPr>
          <w:rFonts w:ascii="Calibri" w:hAnsi="Calibri" w:cs="Calibri"/>
        </w:rPr>
        <w:t>r:</w:t>
      </w:r>
    </w:p>
    <w:p w14:paraId="259C5474" w14:textId="77777777" w:rsidR="008812EA" w:rsidRPr="008812EA" w:rsidRDefault="008812EA" w:rsidP="008812EA"/>
    <w:p w14:paraId="74E15469" w14:textId="67CA513A" w:rsidR="00826436" w:rsidRPr="005E6B84" w:rsidRDefault="008812EA" w:rsidP="00826436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  <w:bookmarkStart w:id="0" w:name="_Hlk114822745"/>
      <w:r>
        <w:rPr>
          <w:rFonts w:eastAsia="Times New Roman"/>
          <w:sz w:val="24"/>
          <w:szCs w:val="24"/>
        </w:rPr>
        <w:t>A</w:t>
      </w:r>
      <w:r w:rsidR="00826436" w:rsidRPr="005E6B84">
        <w:rPr>
          <w:rFonts w:eastAsia="Times New Roman"/>
          <w:sz w:val="24"/>
          <w:szCs w:val="24"/>
        </w:rPr>
        <w:t xml:space="preserve">nsvarlig for selskapets daglige drift og etterlevelse av lover og myndighetskrav for virksomheten. </w:t>
      </w:r>
    </w:p>
    <w:p w14:paraId="0370411A" w14:textId="51E8C5BA" w:rsidR="00826436" w:rsidRPr="005E6B84" w:rsidRDefault="008812EA" w:rsidP="00826436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Være s</w:t>
      </w:r>
      <w:r w:rsidR="00826436" w:rsidRPr="005E6B84">
        <w:rPr>
          <w:rFonts w:eastAsia="Times New Roman"/>
          <w:sz w:val="24"/>
          <w:szCs w:val="24"/>
        </w:rPr>
        <w:t>elskapets øverste daglige ledelse og er ansvarlig for oppnåelse av selskapets strategier og mål.</w:t>
      </w:r>
    </w:p>
    <w:p w14:paraId="047E26CA" w14:textId="4CF1C9E3" w:rsidR="00826436" w:rsidRPr="005E6B84" w:rsidRDefault="008812EA" w:rsidP="00826436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</w:t>
      </w:r>
      <w:r w:rsidR="00826436" w:rsidRPr="005E6B84">
        <w:rPr>
          <w:rFonts w:eastAsia="Times New Roman"/>
          <w:sz w:val="24"/>
          <w:szCs w:val="24"/>
        </w:rPr>
        <w:t xml:space="preserve">nsvarlig for utarbeidelse og etterlevelse av kvalitets- og miljøpolitikk. </w:t>
      </w:r>
    </w:p>
    <w:p w14:paraId="76A2CA87" w14:textId="77777777" w:rsidR="00826436" w:rsidRPr="005E6B84" w:rsidRDefault="00826436" w:rsidP="00826436">
      <w:pPr>
        <w:numPr>
          <w:ilvl w:val="0"/>
          <w:numId w:val="8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Lede og utføre miljøarbeid i bedriften eller et spesifikt prosjekt</w:t>
      </w:r>
    </w:p>
    <w:p w14:paraId="5E409141" w14:textId="77777777" w:rsidR="00826436" w:rsidRPr="005E6B84" w:rsidRDefault="00826436" w:rsidP="00826436">
      <w:pPr>
        <w:numPr>
          <w:ilvl w:val="0"/>
          <w:numId w:val="8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Utføre og følge opp interne og eksterne revisjoner relatert</w:t>
      </w:r>
    </w:p>
    <w:p w14:paraId="6E116053" w14:textId="77777777" w:rsidR="00826436" w:rsidRPr="005E6B84" w:rsidRDefault="00826436" w:rsidP="00826436">
      <w:pPr>
        <w:numPr>
          <w:ilvl w:val="0"/>
          <w:numId w:val="8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Følge opp miljøulykker og kontakt med tilsyn og myndigheter</w:t>
      </w:r>
    </w:p>
    <w:p w14:paraId="2BA937B4" w14:textId="77777777" w:rsidR="00826436" w:rsidRDefault="00826436" w:rsidP="00826436">
      <w:pPr>
        <w:numPr>
          <w:ilvl w:val="0"/>
          <w:numId w:val="8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Forestå opplæring innen ytre miljø</w:t>
      </w:r>
    </w:p>
    <w:p w14:paraId="15CACF6E" w14:textId="36C9A7D6" w:rsidR="00826436" w:rsidRPr="005E6B84" w:rsidRDefault="008812EA" w:rsidP="00826436">
      <w:pPr>
        <w:numPr>
          <w:ilvl w:val="0"/>
          <w:numId w:val="8"/>
        </w:num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A</w:t>
      </w:r>
      <w:r w:rsidR="00826436">
        <w:rPr>
          <w:rFonts w:ascii="Calibri" w:hAnsi="Calibri" w:cs="Calibri"/>
          <w:szCs w:val="24"/>
        </w:rPr>
        <w:t>nsvarlig for miljøledelsessystemet</w:t>
      </w:r>
    </w:p>
    <w:p w14:paraId="20847D0A" w14:textId="77777777" w:rsidR="00826436" w:rsidRDefault="00826436" w:rsidP="00826436">
      <w:pPr>
        <w:autoSpaceDE w:val="0"/>
        <w:autoSpaceDN w:val="0"/>
      </w:pPr>
    </w:p>
    <w:p w14:paraId="15BDA674" w14:textId="77777777" w:rsidR="00826436" w:rsidRDefault="00826436" w:rsidP="00826436">
      <w:pPr>
        <w:autoSpaceDE w:val="0"/>
        <w:autoSpaceDN w:val="0"/>
      </w:pPr>
    </w:p>
    <w:p w14:paraId="27A75E00" w14:textId="77777777" w:rsidR="00826436" w:rsidRPr="00741484" w:rsidRDefault="00826436" w:rsidP="00826436">
      <w:pPr>
        <w:autoSpaceDE w:val="0"/>
        <w:autoSpaceDN w:val="0"/>
      </w:pPr>
    </w:p>
    <w:p w14:paraId="5ACDDFC5" w14:textId="77777777" w:rsidR="00826436" w:rsidRDefault="00826436" w:rsidP="00826436">
      <w:pPr>
        <w:autoSpaceDE w:val="0"/>
        <w:autoSpaceDN w:val="0"/>
      </w:pPr>
      <w:r w:rsidRPr="00741484">
        <w:t xml:space="preserve">Dette omfatter: </w:t>
      </w:r>
    </w:p>
    <w:p w14:paraId="270E6421" w14:textId="77777777" w:rsidR="00826436" w:rsidRPr="00741484" w:rsidRDefault="00826436" w:rsidP="00826436">
      <w:pPr>
        <w:autoSpaceDE w:val="0"/>
        <w:autoSpaceDN w:val="0"/>
      </w:pPr>
    </w:p>
    <w:p w14:paraId="6E241E7A" w14:textId="77777777" w:rsidR="00826436" w:rsidRPr="00290AB6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 xml:space="preserve">Personalansvar </w:t>
      </w:r>
    </w:p>
    <w:p w14:paraId="7AB21C03" w14:textId="77777777" w:rsidR="00826436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Helse, miljø og sikkerhet for de ansatte</w:t>
      </w:r>
    </w:p>
    <w:p w14:paraId="1DE99C4C" w14:textId="77777777" w:rsidR="00826436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Gjennomføring av miljørisikovurderinger</w:t>
      </w:r>
    </w:p>
    <w:p w14:paraId="261DD72B" w14:textId="77777777" w:rsidR="00826436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Gjennomføring av </w:t>
      </w:r>
      <w:r w:rsidRPr="00290AB6">
        <w:rPr>
          <w:rFonts w:eastAsia="Times New Roman"/>
        </w:rPr>
        <w:t>miljøaspektvurderinger</w:t>
      </w:r>
    </w:p>
    <w:p w14:paraId="61D45201" w14:textId="77777777" w:rsidR="00826436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Oppdatering av organisasjonskart</w:t>
      </w:r>
    </w:p>
    <w:p w14:paraId="295AD1D9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Innkalle og lede LG</w:t>
      </w:r>
    </w:p>
    <w:p w14:paraId="1C313160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Overordnet prosjektansvar</w:t>
      </w:r>
    </w:p>
    <w:p w14:paraId="263FE48D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Avholde ledermøter</w:t>
      </w:r>
    </w:p>
    <w:p w14:paraId="7C2FC34B" w14:textId="77777777" w:rsidR="00826436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Rapporterer til selskapets styre.</w:t>
      </w:r>
    </w:p>
    <w:p w14:paraId="4F641ECA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Utføre intern- og eksternrevisjon</w:t>
      </w:r>
    </w:p>
    <w:p w14:paraId="4EFDFFAD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lastRenderedPageBreak/>
        <w:t xml:space="preserve">Utvikle og vedlikeholde selskapets dokumenterte </w:t>
      </w:r>
      <w:r>
        <w:rPr>
          <w:rFonts w:cs="Calibri"/>
          <w:szCs w:val="24"/>
        </w:rPr>
        <w:t>miljøledelsessystem</w:t>
      </w:r>
    </w:p>
    <w:p w14:paraId="014676F4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 xml:space="preserve">Opplæring av ansatte i selskapets </w:t>
      </w:r>
      <w:r>
        <w:rPr>
          <w:rFonts w:cs="Calibri"/>
          <w:szCs w:val="24"/>
        </w:rPr>
        <w:t>miljøledelsessystem</w:t>
      </w:r>
    </w:p>
    <w:p w14:paraId="074E1FB9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Bistå og følge opp eksterne revisjone</w:t>
      </w:r>
      <w:r>
        <w:rPr>
          <w:rFonts w:eastAsia="Times New Roman"/>
        </w:rPr>
        <w:t>r (kunder, sertifiseringsorgan)</w:t>
      </w:r>
    </w:p>
    <w:p w14:paraId="5B23AEB5" w14:textId="77777777" w:rsidR="00826436" w:rsidRPr="00741484" w:rsidRDefault="00826436" w:rsidP="00826436">
      <w:pPr>
        <w:pStyle w:val="Listeavsnitt"/>
        <w:numPr>
          <w:ilvl w:val="0"/>
          <w:numId w:val="9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Iverksette og følge opp korrigerende tiltak</w:t>
      </w:r>
    </w:p>
    <w:bookmarkEnd w:id="0"/>
    <w:p w14:paraId="7C596A49" w14:textId="77777777" w:rsidR="00116AC4" w:rsidRPr="00116AC4" w:rsidRDefault="00116AC4" w:rsidP="00116AC4">
      <w:pPr>
        <w:ind w:left="720"/>
        <w:rPr>
          <w:rFonts w:ascii="Calibri" w:hAnsi="Calibri" w:cs="Calibri"/>
        </w:rPr>
      </w:pPr>
    </w:p>
    <w:p w14:paraId="5BF5678B" w14:textId="77777777" w:rsidR="005C5BD4" w:rsidRPr="00992620" w:rsidRDefault="005C5BD4" w:rsidP="00992620">
      <w:pPr>
        <w:pStyle w:val="Overskrift4"/>
        <w:rPr>
          <w:rFonts w:ascii="Calibri" w:hAnsi="Calibri" w:cs="Calibri"/>
        </w:rPr>
      </w:pPr>
      <w:r w:rsidRPr="00992620">
        <w:rPr>
          <w:rFonts w:ascii="Calibri" w:hAnsi="Calibri" w:cs="Calibri"/>
        </w:rPr>
        <w:t>Kvalifikasjoner</w:t>
      </w:r>
    </w:p>
    <w:p w14:paraId="70921CEE" w14:textId="77777777" w:rsidR="005C5BD4" w:rsidRDefault="005C5BD4" w:rsidP="005C5BD4"/>
    <w:p w14:paraId="306CC3B5" w14:textId="77777777" w:rsidR="005C5BD4" w:rsidRPr="00992620" w:rsidRDefault="008F3A42" w:rsidP="00992620">
      <w:pPr>
        <w:rPr>
          <w:rFonts w:ascii="Calibri" w:hAnsi="Calibri" w:cs="Calibri"/>
        </w:rPr>
      </w:pPr>
      <w:r w:rsidRPr="00992620">
        <w:rPr>
          <w:rFonts w:ascii="Calibri" w:hAnsi="Calibri" w:cs="Calibri"/>
        </w:rPr>
        <w:t>Relevant praksis eller interesse for HMS arbeid</w:t>
      </w:r>
    </w:p>
    <w:p w14:paraId="579CCA4C" w14:textId="5AA24DEB" w:rsidR="005C5BD4" w:rsidRPr="00992620" w:rsidRDefault="008F3A42" w:rsidP="00992620">
      <w:pPr>
        <w:rPr>
          <w:rFonts w:ascii="Calibri" w:hAnsi="Calibri" w:cs="Calibri"/>
        </w:rPr>
      </w:pPr>
      <w:r w:rsidRPr="00992620">
        <w:rPr>
          <w:rFonts w:ascii="Calibri" w:hAnsi="Calibri" w:cs="Calibri"/>
        </w:rPr>
        <w:t>Gjennomgått opplæring</w:t>
      </w:r>
      <w:r w:rsidR="00116AC4">
        <w:rPr>
          <w:rFonts w:ascii="Calibri" w:hAnsi="Calibri" w:cs="Calibri"/>
        </w:rPr>
        <w:t>/kurs</w:t>
      </w:r>
      <w:r w:rsidRPr="00992620">
        <w:rPr>
          <w:rFonts w:ascii="Calibri" w:hAnsi="Calibri" w:cs="Calibri"/>
        </w:rPr>
        <w:t xml:space="preserve"> innen HMS </w:t>
      </w:r>
      <w:r w:rsidR="005C5BD4" w:rsidRPr="00992620">
        <w:rPr>
          <w:rFonts w:ascii="Calibri" w:hAnsi="Calibri" w:cs="Calibri"/>
        </w:rPr>
        <w:t xml:space="preserve"> </w:t>
      </w:r>
    </w:p>
    <w:p w14:paraId="3509B3C1" w14:textId="77777777" w:rsidR="00E50E64" w:rsidRDefault="00E50E64" w:rsidP="00E50E64">
      <w:pPr>
        <w:ind w:left="720"/>
      </w:pPr>
    </w:p>
    <w:p w14:paraId="5041CD67" w14:textId="77777777" w:rsidR="00E50E64" w:rsidRDefault="00E50E64" w:rsidP="00E50E64"/>
    <w:p w14:paraId="0771BD8A" w14:textId="77777777" w:rsidR="00992620" w:rsidRPr="00144863" w:rsidRDefault="00992620" w:rsidP="00992620">
      <w:pPr>
        <w:rPr>
          <w:rFonts w:ascii="Calibri" w:hAnsi="Calibri" w:cs="Calibri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842"/>
        <w:gridCol w:w="497"/>
        <w:gridCol w:w="2410"/>
        <w:gridCol w:w="2619"/>
      </w:tblGrid>
      <w:tr w:rsidR="00992620" w:rsidRPr="00144863" w14:paraId="0DF3570A" w14:textId="77777777" w:rsidTr="00992620">
        <w:tc>
          <w:tcPr>
            <w:tcW w:w="1063" w:type="dxa"/>
          </w:tcPr>
          <w:p w14:paraId="318117CC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</w:tcPr>
          <w:p w14:paraId="407ABD95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3FC7DA1E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71077455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Signatur ansatt:</w:t>
            </w:r>
          </w:p>
        </w:tc>
        <w:tc>
          <w:tcPr>
            <w:tcW w:w="2619" w:type="dxa"/>
          </w:tcPr>
          <w:p w14:paraId="4606CD00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</w:tr>
      <w:tr w:rsidR="00992620" w:rsidRPr="00144863" w14:paraId="2C088A52" w14:textId="77777777" w:rsidTr="00992620">
        <w:tc>
          <w:tcPr>
            <w:tcW w:w="1063" w:type="dxa"/>
          </w:tcPr>
          <w:p w14:paraId="4B5ECC89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  <w:p w14:paraId="0ED97C90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488C5D27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4BDE8DE3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33F62CCF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  <w:p w14:paraId="0621D7E5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  <w:r w:rsidRPr="00144863">
              <w:rPr>
                <w:rFonts w:ascii="Calibri" w:hAnsi="Calibri" w:cs="Calibri"/>
              </w:rPr>
              <w:t>Signatur overordnet:</w:t>
            </w:r>
          </w:p>
        </w:tc>
        <w:tc>
          <w:tcPr>
            <w:tcW w:w="2619" w:type="dxa"/>
            <w:tcBorders>
              <w:top w:val="single" w:sz="4" w:space="0" w:color="auto"/>
              <w:bottom w:val="single" w:sz="4" w:space="0" w:color="auto"/>
            </w:tcBorders>
          </w:tcPr>
          <w:p w14:paraId="5B6425BC" w14:textId="77777777" w:rsidR="00992620" w:rsidRPr="00144863" w:rsidRDefault="00992620" w:rsidP="00022D5F">
            <w:pPr>
              <w:rPr>
                <w:rFonts w:ascii="Calibri" w:hAnsi="Calibri" w:cs="Calibri"/>
              </w:rPr>
            </w:pPr>
          </w:p>
        </w:tc>
      </w:tr>
    </w:tbl>
    <w:p w14:paraId="5EAF2A47" w14:textId="77777777" w:rsidR="00992620" w:rsidRPr="00144863" w:rsidRDefault="00992620" w:rsidP="00992620">
      <w:pPr>
        <w:rPr>
          <w:rFonts w:ascii="Calibri" w:hAnsi="Calibri" w:cs="Calibri"/>
        </w:rPr>
      </w:pPr>
    </w:p>
    <w:p w14:paraId="00F5D25E" w14:textId="77777777" w:rsidR="00E50E64" w:rsidRDefault="00E50E64" w:rsidP="00E50E64"/>
    <w:p w14:paraId="71941B30" w14:textId="77777777" w:rsidR="00C7276B" w:rsidRDefault="00C7276B">
      <w:pPr>
        <w:rPr>
          <w:b/>
        </w:rPr>
      </w:pPr>
    </w:p>
    <w:sectPr w:rsidR="00C7276B" w:rsidSect="00992620">
      <w:footerReference w:type="default" r:id="rId7"/>
      <w:headerReference w:type="first" r:id="rId8"/>
      <w:footerReference w:type="first" r:id="rId9"/>
      <w:pgSz w:w="11907" w:h="16840" w:code="9"/>
      <w:pgMar w:top="1418" w:right="1418" w:bottom="1418" w:left="1418" w:header="568" w:footer="342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2CDA0" w14:textId="77777777" w:rsidR="00022D5F" w:rsidRDefault="00022D5F">
      <w:r>
        <w:separator/>
      </w:r>
    </w:p>
  </w:endnote>
  <w:endnote w:type="continuationSeparator" w:id="0">
    <w:p w14:paraId="156C0171" w14:textId="77777777" w:rsidR="00022D5F" w:rsidRDefault="00022D5F">
      <w:r>
        <w:continuationSeparator/>
      </w:r>
    </w:p>
  </w:endnote>
  <w:endnote w:type="continuationNotice" w:id="1">
    <w:p w14:paraId="35795F3A" w14:textId="77777777" w:rsidR="00401529" w:rsidRDefault="004015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CE812" w14:textId="77777777" w:rsidR="00022D5F" w:rsidRDefault="00022D5F">
    <w:pPr>
      <w:pStyle w:val="Bunntekst"/>
      <w:pBdr>
        <w:top w:val="single" w:sz="4" w:space="1" w:color="auto"/>
      </w:pBdr>
    </w:pPr>
    <w:r>
      <w:rPr>
        <w:snapToGrid w:val="0"/>
        <w:lang w:eastAsia="nb-NO"/>
      </w:rPr>
      <w:fldChar w:fldCharType="begin"/>
    </w:r>
    <w:r>
      <w:rPr>
        <w:snapToGrid w:val="0"/>
        <w:lang w:eastAsia="nb-NO"/>
      </w:rPr>
      <w:instrText xml:space="preserve"> FILENAME \p </w:instrText>
    </w:r>
    <w:r>
      <w:rPr>
        <w:snapToGrid w:val="0"/>
        <w:lang w:eastAsia="nb-NO"/>
      </w:rPr>
      <w:fldChar w:fldCharType="separate"/>
    </w:r>
    <w:r>
      <w:rPr>
        <w:noProof/>
        <w:snapToGrid w:val="0"/>
        <w:lang w:eastAsia="nb-NO"/>
      </w:rPr>
      <w:t>C:\TQM\TQM 9000\Prosjekt\13.17.00.01 Register over stillingsbeskrivelser.doc</w:t>
    </w:r>
    <w:r>
      <w:rPr>
        <w:snapToGrid w:val="0"/>
        <w:lang w:eastAsia="nb-NO"/>
      </w:rPr>
      <w:fldChar w:fldCharType="end"/>
    </w:r>
    <w:r>
      <w:rPr>
        <w:snapToGrid w:val="0"/>
        <w:lang w:eastAsia="nb-N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8"/>
      <w:gridCol w:w="3828"/>
      <w:gridCol w:w="991"/>
    </w:tblGrid>
    <w:tr w:rsidR="00022D5F" w:rsidRPr="00963046" w14:paraId="0BCA6FB7" w14:textId="77777777" w:rsidTr="00022D5F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64DBAC35" w14:textId="77777777" w:rsidR="00022D5F" w:rsidRPr="00963046" w:rsidRDefault="00022D5F" w:rsidP="00992620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ID: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419</w:t>
          </w:r>
        </w:p>
      </w:tc>
      <w:tc>
        <w:tcPr>
          <w:tcW w:w="1094" w:type="pct"/>
          <w:hideMark/>
        </w:tcPr>
        <w:p w14:paraId="5A6A5494" w14:textId="77777777" w:rsidR="00022D5F" w:rsidRPr="00963046" w:rsidRDefault="00022D5F" w:rsidP="00992620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Revisjonsdato: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01.03.2018</w:t>
          </w:r>
        </w:p>
      </w:tc>
      <w:tc>
        <w:tcPr>
          <w:tcW w:w="859" w:type="pct"/>
          <w:tcBorders>
            <w:top w:val="nil"/>
          </w:tcBorders>
          <w:hideMark/>
        </w:tcPr>
        <w:p w14:paraId="3C3B9E1D" w14:textId="77777777" w:rsidR="00022D5F" w:rsidRPr="00963046" w:rsidRDefault="00022D5F" w:rsidP="00992620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Versjonsnummer: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562D8B09" w14:textId="77777777" w:rsidR="00022D5F" w:rsidRPr="00963046" w:rsidRDefault="00022D5F" w:rsidP="00992620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Ansvarlig: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2C3BC392" w14:textId="39DEF673" w:rsidR="00022D5F" w:rsidRPr="00963046" w:rsidRDefault="00022D5F" w:rsidP="00992620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Side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PAGE \* Arabic \* MERGEFORMAT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 w:rsidR="00BE1F15"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  <w:r w:rsidRPr="00963046">
            <w:rPr>
              <w:rFonts w:ascii="Calibri" w:eastAsia="Calibri" w:hAnsi="Calibri"/>
              <w:sz w:val="16"/>
              <w:szCs w:val="16"/>
            </w:rPr>
            <w:t xml:space="preserve"> av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NUMPAGES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 w:rsidR="00BE1F15"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</w:p>
      </w:tc>
    </w:tr>
  </w:tbl>
  <w:p w14:paraId="702C7161" w14:textId="77777777" w:rsidR="00022D5F" w:rsidRPr="00963046" w:rsidRDefault="00022D5F" w:rsidP="00992620">
    <w:pPr>
      <w:tabs>
        <w:tab w:val="center" w:pos="4536"/>
        <w:tab w:val="right" w:pos="9072"/>
      </w:tabs>
      <w:jc w:val="center"/>
      <w:rPr>
        <w:rFonts w:ascii="Calibri" w:eastAsia="Calibri" w:hAnsi="Calibri"/>
        <w:sz w:val="18"/>
        <w:szCs w:val="22"/>
      </w:rPr>
    </w:pPr>
  </w:p>
  <w:p w14:paraId="74069564" w14:textId="65F09CF8" w:rsidR="00022D5F" w:rsidRPr="00992620" w:rsidRDefault="00022D5F" w:rsidP="00992620">
    <w:pPr>
      <w:tabs>
        <w:tab w:val="center" w:pos="4536"/>
        <w:tab w:val="right" w:pos="9072"/>
      </w:tabs>
      <w:jc w:val="center"/>
      <w:rPr>
        <w:rFonts w:ascii="Calibri" w:eastAsia="Calibri" w:hAnsi="Calibri"/>
        <w:sz w:val="16"/>
        <w:szCs w:val="16"/>
      </w:rPr>
    </w:pPr>
    <w:r w:rsidRPr="00963046">
      <w:rPr>
        <w:rFonts w:ascii="Calibri" w:eastAsia="Calibri" w:hAnsi="Calibri"/>
        <w:sz w:val="16"/>
        <w:szCs w:val="16"/>
      </w:rPr>
      <w:t xml:space="preserve">Utskriftsdato: </w:t>
    </w:r>
    <w:r w:rsidRPr="00963046">
      <w:rPr>
        <w:rFonts w:ascii="Calibri" w:eastAsia="Calibri" w:hAnsi="Calibri"/>
        <w:sz w:val="16"/>
        <w:szCs w:val="16"/>
        <w:lang w:val="en-CA"/>
      </w:rPr>
      <w:fldChar w:fldCharType="begin"/>
    </w:r>
    <w:r w:rsidRPr="00963046">
      <w:rPr>
        <w:rFonts w:ascii="Calibri" w:eastAsia="Calibri" w:hAnsi="Calibri"/>
        <w:sz w:val="16"/>
        <w:szCs w:val="16"/>
        <w:lang w:val="en-CA"/>
      </w:rPr>
      <w:instrText xml:space="preserve"> TIME \@ "dd.MM.yyyy" </w:instrText>
    </w:r>
    <w:r w:rsidRPr="00963046">
      <w:rPr>
        <w:rFonts w:ascii="Calibri" w:eastAsia="Calibri" w:hAnsi="Calibri"/>
        <w:sz w:val="16"/>
        <w:szCs w:val="16"/>
        <w:lang w:val="en-CA"/>
      </w:rPr>
      <w:fldChar w:fldCharType="separate"/>
    </w:r>
    <w:r w:rsidR="008812EA">
      <w:rPr>
        <w:rFonts w:ascii="Calibri" w:eastAsia="Calibri" w:hAnsi="Calibri"/>
        <w:noProof/>
        <w:sz w:val="16"/>
        <w:szCs w:val="16"/>
        <w:lang w:val="en-CA"/>
      </w:rPr>
      <w:t>31.01.2023</w:t>
    </w:r>
    <w:r w:rsidRPr="00963046">
      <w:rPr>
        <w:rFonts w:ascii="Calibri" w:eastAsia="Calibri" w:hAnsi="Calibri"/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52D8A" w14:textId="77777777" w:rsidR="00022D5F" w:rsidRDefault="00022D5F">
      <w:r>
        <w:separator/>
      </w:r>
    </w:p>
  </w:footnote>
  <w:footnote w:type="continuationSeparator" w:id="0">
    <w:p w14:paraId="1E7BBC12" w14:textId="77777777" w:rsidR="00022D5F" w:rsidRDefault="00022D5F">
      <w:r>
        <w:continuationSeparator/>
      </w:r>
    </w:p>
  </w:footnote>
  <w:footnote w:type="continuationNotice" w:id="1">
    <w:p w14:paraId="414C673C" w14:textId="77777777" w:rsidR="00401529" w:rsidRDefault="004015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C9A6" w14:textId="77777777" w:rsidR="00022D5F" w:rsidRPr="00963046" w:rsidRDefault="00022D5F" w:rsidP="00992620">
    <w:pPr>
      <w:tabs>
        <w:tab w:val="left" w:pos="5460"/>
      </w:tabs>
      <w:spacing w:after="200" w:line="276" w:lineRule="auto"/>
      <w:rPr>
        <w:rFonts w:ascii="Calibri" w:eastAsia="Calibri" w:hAnsi="Calibri"/>
        <w:sz w:val="22"/>
        <w:szCs w:val="22"/>
      </w:rPr>
    </w:pPr>
    <w:r w:rsidRPr="00963046">
      <w:rPr>
        <w:rFonts w:ascii="Calibri" w:eastAsia="Calibri" w:hAnsi="Calibri"/>
        <w:sz w:val="22"/>
        <w:szCs w:val="22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41"/>
      <w:gridCol w:w="3458"/>
    </w:tblGrid>
    <w:tr w:rsidR="00022D5F" w:rsidRPr="00963046" w14:paraId="21911D93" w14:textId="77777777" w:rsidTr="00022D5F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shd w:val="clear" w:color="auto" w:fill="auto"/>
          <w:tcMar>
            <w:left w:w="28" w:type="dxa"/>
            <w:bottom w:w="28" w:type="dxa"/>
          </w:tcMar>
          <w:vAlign w:val="bottom"/>
        </w:tcPr>
        <w:p w14:paraId="4828951C" w14:textId="77777777" w:rsidR="00022D5F" w:rsidRPr="00963046" w:rsidRDefault="00022D5F" w:rsidP="00992620">
          <w:pPr>
            <w:rPr>
              <w:rFonts w:ascii="Calibri" w:eastAsia="Calibri" w:hAnsi="Calibri"/>
              <w:sz w:val="18"/>
              <w:szCs w:val="18"/>
              <w:lang w:val="en-CA"/>
            </w:rPr>
          </w:pPr>
        </w:p>
        <w:p w14:paraId="57ED28AA" w14:textId="77777777" w:rsidR="00022D5F" w:rsidRPr="00963046" w:rsidRDefault="00022D5F" w:rsidP="00992620">
          <w:pPr>
            <w:tabs>
              <w:tab w:val="left" w:pos="2340"/>
            </w:tabs>
            <w:rPr>
              <w:rFonts w:ascii="Calibri" w:eastAsia="Calibri" w:hAnsi="Calibri"/>
              <w:sz w:val="36"/>
              <w:szCs w:val="36"/>
              <w:lang w:val="en-CA"/>
            </w:rPr>
          </w:pPr>
          <w:r w:rsidRPr="00963046">
            <w:rPr>
              <w:rFonts w:ascii="Calibri" w:eastAsia="Calibri" w:hAnsi="Calibri"/>
              <w:sz w:val="36"/>
              <w:szCs w:val="36"/>
              <w:lang w:val="en-CA"/>
            </w:rPr>
          </w:r>
          <w:r>
            <w:rPr>
              <w:rFonts w:ascii="Calibri" w:eastAsia="Calibri" w:hAnsi="Calibri"/>
              <w:noProof/>
              <w:sz w:val="36"/>
              <w:szCs w:val="36"/>
              <w:lang w:val="en-CA"/>
            </w:rPr>
            <w:t>Funksjonsbeskrivelse for Driftsleder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shd w:val="clear" w:color="auto" w:fill="auto"/>
          <w:tcMar>
            <w:right w:w="0" w:type="dxa"/>
          </w:tcMar>
        </w:tcPr>
        <w:p w14:paraId="403DE543" w14:textId="77777777" w:rsidR="00022D5F" w:rsidRPr="00963046" w:rsidRDefault="00022D5F" w:rsidP="00992620">
          <w:pPr>
            <w:jc w:val="right"/>
            <w:rPr>
              <w:rFonts w:ascii="Calibri" w:eastAsia="Calibri" w:hAnsi="Calibri"/>
              <w:sz w:val="18"/>
              <w:szCs w:val="18"/>
              <w:lang w:val="en-CA"/>
            </w:rPr>
          </w:pPr>
          <w:r w:rsidRPr="00963046">
            <w:rPr>
              <w:rFonts w:ascii="Calibri" w:eastAsia="Calibri" w:hAnsi="Calibri"/>
              <w:sz w:val="18"/>
              <w:szCs w:val="18"/>
              <w:lang w:val="en-CA"/>
            </w:rPr>
          </w:r>
          <w:r w:rsidRPr="00963046">
            <w:rPr>
              <w:rFonts w:ascii="Calibri" w:eastAsia="Calibri" w:hAnsi="Calibri"/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2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2848E6" w14:textId="77777777" w:rsidR="00022D5F" w:rsidRPr="00992620" w:rsidRDefault="00022D5F" w:rsidP="00992620">
    <w:pPr>
      <w:pStyle w:val="Topptekst"/>
    </w:pPr>
    <w:r w:rsidRPr="00963046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B8F"/>
    <w:multiLevelType w:val="multilevel"/>
    <w:tmpl w:val="A8043C1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341A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AA4F7D"/>
    <w:multiLevelType w:val="hybridMultilevel"/>
    <w:tmpl w:val="764234A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14351"/>
    <w:multiLevelType w:val="multilevel"/>
    <w:tmpl w:val="8456522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5C11F5A"/>
    <w:multiLevelType w:val="multilevel"/>
    <w:tmpl w:val="D74E47C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66907E2A"/>
    <w:multiLevelType w:val="multilevel"/>
    <w:tmpl w:val="329E335E"/>
    <w:lvl w:ilvl="0">
      <w:start w:val="1"/>
      <w:numFmt w:val="decimal"/>
      <w:pStyle w:val="Overskrift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Overskrift2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Overskrift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83037E8"/>
    <w:multiLevelType w:val="multilevel"/>
    <w:tmpl w:val="EA84472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6DAA6913"/>
    <w:multiLevelType w:val="hybridMultilevel"/>
    <w:tmpl w:val="7CD8DA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D0F2D"/>
    <w:multiLevelType w:val="hybridMultilevel"/>
    <w:tmpl w:val="D9345ED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981395">
    <w:abstractNumId w:val="0"/>
  </w:num>
  <w:num w:numId="2" w16cid:durableId="345249806">
    <w:abstractNumId w:val="5"/>
  </w:num>
  <w:num w:numId="3" w16cid:durableId="991060885">
    <w:abstractNumId w:val="4"/>
  </w:num>
  <w:num w:numId="4" w16cid:durableId="123502327">
    <w:abstractNumId w:val="6"/>
  </w:num>
  <w:num w:numId="5" w16cid:durableId="330839404">
    <w:abstractNumId w:val="3"/>
  </w:num>
  <w:num w:numId="6" w16cid:durableId="960308163">
    <w:abstractNumId w:val="1"/>
  </w:num>
  <w:num w:numId="7" w16cid:durableId="2060087668">
    <w:abstractNumId w:val="7"/>
  </w:num>
  <w:num w:numId="8" w16cid:durableId="904804596">
    <w:abstractNumId w:val="8"/>
  </w:num>
  <w:num w:numId="9" w16cid:durableId="817765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D531B"/>
    <w:rsid w:val="00022D5F"/>
    <w:rsid w:val="000F17E7"/>
    <w:rsid w:val="00116AC4"/>
    <w:rsid w:val="002B297A"/>
    <w:rsid w:val="0030380D"/>
    <w:rsid w:val="003B6641"/>
    <w:rsid w:val="00401529"/>
    <w:rsid w:val="004C6161"/>
    <w:rsid w:val="00573F64"/>
    <w:rsid w:val="00581588"/>
    <w:rsid w:val="005A78CD"/>
    <w:rsid w:val="005C5BD4"/>
    <w:rsid w:val="00675F00"/>
    <w:rsid w:val="00826436"/>
    <w:rsid w:val="008812EA"/>
    <w:rsid w:val="008F3A42"/>
    <w:rsid w:val="00992620"/>
    <w:rsid w:val="00AD327E"/>
    <w:rsid w:val="00AD531B"/>
    <w:rsid w:val="00B36327"/>
    <w:rsid w:val="00BE1F15"/>
    <w:rsid w:val="00C7276B"/>
    <w:rsid w:val="00CF23A6"/>
    <w:rsid w:val="00E50E64"/>
    <w:rsid w:val="00E715B6"/>
    <w:rsid w:val="00EA7364"/>
    <w:rsid w:val="00F276BB"/>
    <w:rsid w:val="00F5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8132412"/>
  <w15:chartTrackingRefBased/>
  <w15:docId w15:val="{AAB6CED2-4562-4DCA-A262-A58DAB54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eastAsia="en-US"/>
    </w:rPr>
  </w:style>
  <w:style w:type="paragraph" w:styleId="Overskrift1">
    <w:name w:val="heading 1"/>
    <w:basedOn w:val="Normal"/>
    <w:next w:val="Normal"/>
    <w:qFormat/>
    <w:pPr>
      <w:keepNext/>
      <w:numPr>
        <w:numId w:val="2"/>
      </w:numPr>
      <w:jc w:val="center"/>
      <w:outlineLvl w:val="0"/>
    </w:pPr>
    <w:rPr>
      <w:b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</w:style>
  <w:style w:type="paragraph" w:styleId="Overskrift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Overskrift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Overskrift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Overskrift7">
    <w:name w:val="heading 7"/>
    <w:basedOn w:val="Normal"/>
    <w:next w:val="Normal"/>
    <w:qFormat/>
    <w:pPr>
      <w:spacing w:before="240" w:after="60"/>
      <w:outlineLvl w:val="6"/>
    </w:pPr>
  </w:style>
  <w:style w:type="paragraph" w:styleId="Overskrift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Overskrift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INNH1">
    <w:name w:val="toc 1"/>
    <w:basedOn w:val="Normal"/>
    <w:next w:val="Normal"/>
    <w:autoRedefine/>
    <w:semiHidden/>
    <w:rPr>
      <w:b/>
    </w:rPr>
  </w:style>
  <w:style w:type="paragraph" w:styleId="INNH2">
    <w:name w:val="toc 2"/>
    <w:basedOn w:val="Normal"/>
    <w:next w:val="Normal"/>
    <w:autoRedefine/>
    <w:semiHidden/>
    <w:pPr>
      <w:ind w:left="200"/>
    </w:pPr>
  </w:style>
  <w:style w:type="paragraph" w:styleId="INNH3">
    <w:name w:val="toc 3"/>
    <w:basedOn w:val="Normal"/>
    <w:next w:val="Normal"/>
    <w:autoRedefine/>
    <w:semiHidden/>
    <w:pPr>
      <w:ind w:left="400"/>
    </w:pPr>
  </w:style>
  <w:style w:type="paragraph" w:styleId="INNH4">
    <w:name w:val="toc 4"/>
    <w:basedOn w:val="Normal"/>
    <w:next w:val="Normal"/>
    <w:autoRedefine/>
    <w:semiHidden/>
    <w:pPr>
      <w:ind w:left="600"/>
    </w:pPr>
  </w:style>
  <w:style w:type="paragraph" w:styleId="INNH5">
    <w:name w:val="toc 5"/>
    <w:basedOn w:val="Normal"/>
    <w:next w:val="Normal"/>
    <w:autoRedefine/>
    <w:semiHidden/>
    <w:pPr>
      <w:ind w:left="800"/>
    </w:pPr>
  </w:style>
  <w:style w:type="paragraph" w:styleId="INNH6">
    <w:name w:val="toc 6"/>
    <w:basedOn w:val="Normal"/>
    <w:next w:val="Normal"/>
    <w:autoRedefine/>
    <w:semiHidden/>
    <w:pPr>
      <w:ind w:left="1000"/>
    </w:pPr>
  </w:style>
  <w:style w:type="paragraph" w:styleId="INNH7">
    <w:name w:val="toc 7"/>
    <w:basedOn w:val="Normal"/>
    <w:next w:val="Normal"/>
    <w:autoRedefine/>
    <w:semiHidden/>
    <w:pPr>
      <w:ind w:left="1200"/>
    </w:pPr>
  </w:style>
  <w:style w:type="paragraph" w:styleId="INNH8">
    <w:name w:val="toc 8"/>
    <w:basedOn w:val="Normal"/>
    <w:next w:val="Normal"/>
    <w:autoRedefine/>
    <w:semiHidden/>
    <w:pPr>
      <w:ind w:left="1400"/>
    </w:pPr>
  </w:style>
  <w:style w:type="paragraph" w:styleId="INNH9">
    <w:name w:val="toc 9"/>
    <w:basedOn w:val="Normal"/>
    <w:next w:val="Normal"/>
    <w:autoRedefine/>
    <w:semiHidden/>
    <w:pPr>
      <w:ind w:left="1600"/>
    </w:pPr>
  </w:style>
  <w:style w:type="paragraph" w:styleId="Dokumentkar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visjon">
    <w:name w:val="Revision"/>
    <w:hidden/>
    <w:uiPriority w:val="99"/>
    <w:semiHidden/>
    <w:rsid w:val="00BE1F15"/>
    <w:rPr>
      <w:rFonts w:ascii="Arial" w:hAnsi="Arial"/>
      <w:sz w:val="24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BE1F15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E1F15"/>
    <w:rPr>
      <w:rFonts w:ascii="Segoe UI" w:hAnsi="Segoe UI" w:cs="Segoe UI"/>
      <w:sz w:val="18"/>
      <w:szCs w:val="18"/>
      <w:lang w:eastAsia="en-US"/>
    </w:rPr>
  </w:style>
  <w:style w:type="paragraph" w:styleId="Listeavsnitt">
    <w:name w:val="List Paragraph"/>
    <w:basedOn w:val="Normal"/>
    <w:uiPriority w:val="34"/>
    <w:qFormat/>
    <w:rsid w:val="00AD32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5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2" Type="http://schemas.openxmlformats.org/officeDocument/2006/relationships/image" Target="media/image12.png"/>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under\ETS%20ASA\Prosedyrer%20ISO%20prosjektet\Prosedyrer%20Norsk\Prosedyremal_ETS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Prosedyremal_ETS</Template>
  <TotalTime>7</TotalTime>
  <Pages>2</Pages>
  <Words>279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(Enhet)</vt:lpstr>
    </vt:vector>
  </TitlesOfParts>
  <Company> 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(Enhet)</dc:title>
  <dc:subject/>
  <dc:creator>Magnus Robbestad</dc:creator>
  <cp:keywords/>
  <cp:lastModifiedBy>Tommy Larsen</cp:lastModifiedBy>
  <cp:revision>10</cp:revision>
  <cp:lastPrinted>2003-08-18T15:14:00Z</cp:lastPrinted>
  <dcterms:created xsi:type="dcterms:W3CDTF">2018-03-01T21:46:00Z</dcterms:created>
  <dcterms:modified xsi:type="dcterms:W3CDTF">2023-01-31T08:55:00Z</dcterms:modified>
</cp:coreProperties>
</file>